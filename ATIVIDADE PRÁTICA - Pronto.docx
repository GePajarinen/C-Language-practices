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24BC79" w14:textId="77777777" w:rsidR="00A320FC" w:rsidRDefault="009D7891" w:rsidP="00E66E98">
      <w:pPr>
        <w:pStyle w:val="07-FolhadeRosto"/>
        <w:rPr>
          <w:b w:val="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5B9560A" wp14:editId="6226BA50">
            <wp:extent cx="2254885" cy="1127443"/>
            <wp:effectExtent l="0" t="0" r="0" b="0"/>
            <wp:docPr id="6" name="Imagem 6" descr="http://www.grupomozarteum.com.br/famosp/wp-content/uploads/2015/01/Logo_UNI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grupomozarteum.com.br/famosp/wp-content/uploads/2015/01/Logo_UNINTE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682" cy="112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F605F" w14:textId="77777777" w:rsidR="009D7891" w:rsidRDefault="009D7891" w:rsidP="00E66E98">
      <w:pPr>
        <w:pStyle w:val="07-FolhadeRosto"/>
        <w:rPr>
          <w:b w:val="0"/>
          <w:sz w:val="28"/>
          <w:szCs w:val="28"/>
        </w:rPr>
      </w:pPr>
    </w:p>
    <w:p w14:paraId="3A01045D" w14:textId="77777777" w:rsidR="00E66E98" w:rsidRPr="00372854" w:rsidRDefault="00042B1C" w:rsidP="00E66E98">
      <w:pPr>
        <w:pStyle w:val="07-FolhadeRosto"/>
        <w:rPr>
          <w:b w:val="0"/>
          <w:sz w:val="28"/>
          <w:szCs w:val="28"/>
        </w:rPr>
      </w:pPr>
      <w:r w:rsidRPr="00372854">
        <w:rPr>
          <w:b w:val="0"/>
          <w:sz w:val="28"/>
          <w:szCs w:val="28"/>
        </w:rPr>
        <w:t>CENTRO UNIVERSITÁRIO</w:t>
      </w:r>
      <w:r w:rsidR="00372854" w:rsidRPr="00372854">
        <w:rPr>
          <w:b w:val="0"/>
          <w:sz w:val="28"/>
          <w:szCs w:val="28"/>
        </w:rPr>
        <w:t xml:space="preserve"> INTERNACIONAL</w:t>
      </w:r>
      <w:r w:rsidRPr="00372854">
        <w:rPr>
          <w:b w:val="0"/>
          <w:sz w:val="28"/>
          <w:szCs w:val="28"/>
        </w:rPr>
        <w:t xml:space="preserve"> UNINTER</w:t>
      </w:r>
    </w:p>
    <w:p w14:paraId="5411342F" w14:textId="77777777" w:rsidR="00200576" w:rsidRPr="00372854" w:rsidRDefault="00200576" w:rsidP="00E66E98">
      <w:pPr>
        <w:pStyle w:val="07-FolhadeRosto"/>
        <w:rPr>
          <w:b w:val="0"/>
          <w:sz w:val="28"/>
          <w:szCs w:val="28"/>
        </w:rPr>
      </w:pPr>
      <w:r w:rsidRPr="00372854">
        <w:rPr>
          <w:b w:val="0"/>
          <w:sz w:val="28"/>
          <w:szCs w:val="28"/>
        </w:rPr>
        <w:t>ESCOLA SUPERIOR POLITÉCNICA</w:t>
      </w:r>
    </w:p>
    <w:p w14:paraId="330BC518" w14:textId="77777777" w:rsidR="00372854" w:rsidRPr="00A25F6B" w:rsidRDefault="004072E8" w:rsidP="00372854">
      <w:pPr>
        <w:pStyle w:val="07-FolhadeRosto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TECNÓLOGO EM ANÁLISE E DESENVOLVIMENTO DE SISTEMAS</w:t>
      </w:r>
    </w:p>
    <w:p w14:paraId="6594F146" w14:textId="77777777" w:rsidR="00372854" w:rsidRPr="00372854" w:rsidRDefault="00372854" w:rsidP="00E66E98">
      <w:pPr>
        <w:pStyle w:val="07-FolhadeRosto"/>
        <w:rPr>
          <w:b w:val="0"/>
          <w:sz w:val="28"/>
          <w:szCs w:val="28"/>
        </w:rPr>
      </w:pPr>
      <w:r w:rsidRPr="00372854">
        <w:rPr>
          <w:b w:val="0"/>
          <w:sz w:val="28"/>
          <w:szCs w:val="28"/>
        </w:rPr>
        <w:t xml:space="preserve">DISCIPLINA DE </w:t>
      </w:r>
      <w:r w:rsidR="008F612E">
        <w:rPr>
          <w:b w:val="0"/>
          <w:sz w:val="28"/>
          <w:szCs w:val="28"/>
        </w:rPr>
        <w:t>LÓGICA DE PROGRAMAÇÃO E ALGORITMOS</w:t>
      </w:r>
    </w:p>
    <w:p w14:paraId="1DF8F62E" w14:textId="77777777" w:rsidR="00E66E98" w:rsidRDefault="00E66E98" w:rsidP="00E66E98">
      <w:pPr>
        <w:pStyle w:val="07-FolhadeRosto"/>
      </w:pPr>
    </w:p>
    <w:p w14:paraId="7308FDD4" w14:textId="77777777" w:rsidR="008F612E" w:rsidRDefault="008F612E" w:rsidP="00E66E98">
      <w:pPr>
        <w:pStyle w:val="07-FolhadeRosto"/>
      </w:pPr>
    </w:p>
    <w:p w14:paraId="3AFE93EB" w14:textId="77777777" w:rsidR="00E66E98" w:rsidRDefault="00E66E98" w:rsidP="00E66E98">
      <w:pPr>
        <w:pStyle w:val="07-FolhadeRosto"/>
      </w:pPr>
    </w:p>
    <w:p w14:paraId="537D7968" w14:textId="77777777" w:rsidR="00E66E98" w:rsidRDefault="00E66E98" w:rsidP="00E66E98"/>
    <w:p w14:paraId="0FA77F39" w14:textId="77777777" w:rsidR="00E66E98" w:rsidRDefault="00E66E98" w:rsidP="00E66E98"/>
    <w:p w14:paraId="27C86B86" w14:textId="77777777" w:rsidR="00E66E98" w:rsidRDefault="00E66E98" w:rsidP="00E66E98"/>
    <w:p w14:paraId="4ED1C7E6" w14:textId="77777777" w:rsidR="00E66E98" w:rsidRDefault="00E66E98" w:rsidP="00E66E98"/>
    <w:p w14:paraId="60EEA2B0" w14:textId="77777777" w:rsidR="00E66E98" w:rsidRPr="00F51F42" w:rsidRDefault="008F612E" w:rsidP="00E66E98">
      <w:pPr>
        <w:pStyle w:val="07-FolhadeRosto"/>
        <w:rPr>
          <w:sz w:val="28"/>
          <w:szCs w:val="28"/>
        </w:rPr>
      </w:pPr>
      <w:r>
        <w:rPr>
          <w:sz w:val="28"/>
          <w:szCs w:val="28"/>
        </w:rPr>
        <w:t>ATIVIDADE PRÁTICA</w:t>
      </w:r>
    </w:p>
    <w:p w14:paraId="3DE41580" w14:textId="77777777" w:rsidR="00E66E98" w:rsidRDefault="00E66E98" w:rsidP="00E66E98"/>
    <w:p w14:paraId="7219A7FD" w14:textId="77777777" w:rsidR="008F612E" w:rsidRDefault="008F612E" w:rsidP="00E66E98"/>
    <w:p w14:paraId="5D4E829B" w14:textId="77777777" w:rsidR="00E66E98" w:rsidRDefault="00E66E98" w:rsidP="00E66E98"/>
    <w:p w14:paraId="27F54B27" w14:textId="77777777" w:rsidR="00A96CE3" w:rsidRDefault="00A96CE3" w:rsidP="00E66E98"/>
    <w:p w14:paraId="0850DEA7" w14:textId="77777777" w:rsidR="00A96CE3" w:rsidRDefault="00A96CE3" w:rsidP="00E66E98"/>
    <w:p w14:paraId="217A6B16" w14:textId="77777777" w:rsidR="00A96CE3" w:rsidRDefault="00A96CE3" w:rsidP="00E66E98"/>
    <w:p w14:paraId="706AEA3B" w14:textId="77777777" w:rsidR="00A96CE3" w:rsidRDefault="00A96CE3" w:rsidP="00E66E98"/>
    <w:p w14:paraId="50A8BEF6" w14:textId="77777777" w:rsidR="00A96CE3" w:rsidRPr="00372854" w:rsidRDefault="00A96CE3" w:rsidP="00E66E98"/>
    <w:p w14:paraId="74B2C200" w14:textId="178DCE10" w:rsidR="00A96CE3" w:rsidRPr="004215C8" w:rsidRDefault="00966160" w:rsidP="00A96CE3">
      <w:pPr>
        <w:pStyle w:val="07-FolhadeRosto"/>
        <w:jc w:val="right"/>
        <w:rPr>
          <w:b w:val="0"/>
        </w:rPr>
      </w:pPr>
      <w:r w:rsidRPr="004215C8">
        <w:rPr>
          <w:b w:val="0"/>
        </w:rPr>
        <w:t>GESIANE G. F. PAJARINEN</w:t>
      </w:r>
      <w:r w:rsidR="004F44EC" w:rsidRPr="004215C8">
        <w:rPr>
          <w:b w:val="0"/>
        </w:rPr>
        <w:t xml:space="preserve"> – RU: </w:t>
      </w:r>
      <w:r w:rsidRPr="004215C8">
        <w:rPr>
          <w:b w:val="0"/>
        </w:rPr>
        <w:t>2466550</w:t>
      </w:r>
    </w:p>
    <w:p w14:paraId="4AF43EDC" w14:textId="54746639" w:rsidR="000070EC" w:rsidRPr="000070EC" w:rsidRDefault="00C261B1" w:rsidP="000070EC">
      <w:pPr>
        <w:widowControl w:val="0"/>
        <w:autoSpaceDE w:val="0"/>
        <w:autoSpaceDN w:val="0"/>
        <w:adjustRightInd w:val="0"/>
        <w:spacing w:after="240" w:line="360" w:lineRule="atLeast"/>
        <w:jc w:val="right"/>
        <w:rPr>
          <w:color w:val="000000"/>
          <w:szCs w:val="24"/>
          <w:lang w:val="en-US"/>
        </w:rPr>
      </w:pPr>
      <w:r>
        <w:rPr>
          <w:bCs/>
          <w:color w:val="000000"/>
          <w:szCs w:val="24"/>
          <w:lang w:val="en-US"/>
        </w:rPr>
        <w:t>PROF. VINICIUS POZZOBON BORIN, Me</w:t>
      </w:r>
    </w:p>
    <w:p w14:paraId="3100B5A4" w14:textId="77777777" w:rsidR="00A96CE3" w:rsidRPr="00372854" w:rsidRDefault="00A96CE3" w:rsidP="00A96CE3">
      <w:pPr>
        <w:pStyle w:val="07-FolhadeRosto"/>
        <w:jc w:val="right"/>
        <w:rPr>
          <w:b w:val="0"/>
          <w:i/>
        </w:rPr>
      </w:pPr>
    </w:p>
    <w:p w14:paraId="0345225C" w14:textId="77777777" w:rsidR="00E66E98" w:rsidRDefault="00E66E98" w:rsidP="00E66E98">
      <w:pPr>
        <w:jc w:val="left"/>
      </w:pPr>
    </w:p>
    <w:p w14:paraId="0E43C55E" w14:textId="77777777" w:rsidR="00E66E98" w:rsidRDefault="00E66E98" w:rsidP="00E66E98"/>
    <w:p w14:paraId="58F7657D" w14:textId="77777777" w:rsidR="00E66E98" w:rsidRDefault="00E66E98" w:rsidP="00E66E98"/>
    <w:p w14:paraId="25FD620D" w14:textId="77777777" w:rsidR="00A96CE3" w:rsidRDefault="00A96CE3" w:rsidP="00E66E98"/>
    <w:p w14:paraId="04A746F2" w14:textId="77777777" w:rsidR="00A96CE3" w:rsidRDefault="00A96CE3" w:rsidP="00E66E98"/>
    <w:p w14:paraId="20596A90" w14:textId="77777777" w:rsidR="00A96CE3" w:rsidRDefault="00A96CE3" w:rsidP="00E66E98"/>
    <w:p w14:paraId="2159D614" w14:textId="77777777" w:rsidR="00372854" w:rsidRDefault="00372854" w:rsidP="00E66E98"/>
    <w:p w14:paraId="0E7686D9" w14:textId="77777777" w:rsidR="00E66E98" w:rsidRDefault="00E66E98" w:rsidP="00E66E98"/>
    <w:p w14:paraId="741FF48B" w14:textId="77777777" w:rsidR="00E66E98" w:rsidRDefault="00E66E98" w:rsidP="00E66E98"/>
    <w:p w14:paraId="08F55DCE" w14:textId="2887F40D" w:rsidR="00E66E98" w:rsidRPr="002C7E68" w:rsidRDefault="002C7E68" w:rsidP="00E66E98">
      <w:pPr>
        <w:pStyle w:val="07-FolhadeRosto"/>
        <w:rPr>
          <w:b w:val="0"/>
        </w:rPr>
      </w:pPr>
      <w:r w:rsidRPr="002C7E68">
        <w:rPr>
          <w:b w:val="0"/>
        </w:rPr>
        <w:t>IPATINGA – MINAS GERAIS</w:t>
      </w:r>
    </w:p>
    <w:p w14:paraId="481C4B21" w14:textId="3C61E025" w:rsidR="00A96CE3" w:rsidRPr="00372854" w:rsidRDefault="002C7E68" w:rsidP="00E66E98">
      <w:pPr>
        <w:pStyle w:val="07-FolhadeRosto"/>
        <w:rPr>
          <w:b w:val="0"/>
        </w:rPr>
      </w:pPr>
      <w:r w:rsidRPr="002C7E68">
        <w:rPr>
          <w:b w:val="0"/>
        </w:rPr>
        <w:t>2020</w:t>
      </w:r>
    </w:p>
    <w:p w14:paraId="007AF9AC" w14:textId="77777777" w:rsidR="00323873" w:rsidRDefault="00E66E98" w:rsidP="004F44EC">
      <w:pPr>
        <w:pStyle w:val="07-FolhadeRosto"/>
        <w:rPr>
          <w:b w:val="0"/>
          <w:caps w:val="0"/>
        </w:rPr>
      </w:pPr>
      <w:r w:rsidRPr="00D55D22">
        <w:br w:type="page"/>
      </w:r>
    </w:p>
    <w:p w14:paraId="08C8F64F" w14:textId="77777777" w:rsidR="009D7891" w:rsidRDefault="009D7891" w:rsidP="00B7037A">
      <w:pPr>
        <w:pStyle w:val="Title"/>
        <w:jc w:val="center"/>
        <w:rPr>
          <w:rFonts w:ascii="Times New Roman" w:hAnsi="Times New Roman" w:cs="Times New Roman"/>
          <w:b/>
          <w:sz w:val="24"/>
          <w:szCs w:val="28"/>
        </w:rPr>
        <w:sectPr w:rsidR="009D7891" w:rsidSect="00A320FC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07" w:h="16840" w:code="9"/>
          <w:pgMar w:top="1701" w:right="1134" w:bottom="1134" w:left="1701" w:header="567" w:footer="567" w:gutter="0"/>
          <w:pgNumType w:start="0"/>
          <w:cols w:space="720"/>
          <w:titlePg/>
          <w:docGrid w:linePitch="326"/>
        </w:sectPr>
      </w:pPr>
    </w:p>
    <w:p w14:paraId="209DD85E" w14:textId="527949D4" w:rsidR="002B13AB" w:rsidRPr="009D7891" w:rsidRDefault="002555F1" w:rsidP="00D55D22">
      <w:pPr>
        <w:pStyle w:val="Heading1"/>
        <w:numPr>
          <w:ilvl w:val="0"/>
          <w:numId w:val="19"/>
        </w:numPr>
        <w:spacing w:after="480"/>
        <w:ind w:left="431" w:hanging="431"/>
        <w:rPr>
          <w:szCs w:val="24"/>
        </w:rPr>
      </w:pPr>
      <w:r>
        <w:rPr>
          <w:szCs w:val="24"/>
        </w:rPr>
        <w:lastRenderedPageBreak/>
        <w:t xml:space="preserve">EXERCÍCIO 1 </w:t>
      </w:r>
    </w:p>
    <w:p w14:paraId="7CEDD4DE" w14:textId="04BAAECB" w:rsidR="00683FF4" w:rsidRPr="00800866" w:rsidRDefault="00FE7040" w:rsidP="00800866">
      <w:pPr>
        <w:spacing w:line="360" w:lineRule="auto"/>
        <w:ind w:firstLine="426"/>
        <w:rPr>
          <w:szCs w:val="24"/>
        </w:rPr>
      </w:pPr>
      <w:r>
        <w:rPr>
          <w:szCs w:val="24"/>
        </w:rPr>
        <w:t xml:space="preserve">ENUNCIADO: </w:t>
      </w:r>
      <w:r w:rsidR="00800866">
        <w:rPr>
          <w:szCs w:val="24"/>
        </w:rPr>
        <w:t xml:space="preserve"> </w:t>
      </w:r>
      <w:r w:rsidR="00683FF4" w:rsidRPr="00683FF4">
        <w:rPr>
          <w:color w:val="000000"/>
          <w:szCs w:val="24"/>
          <w:lang w:val="en-US"/>
        </w:rPr>
        <w:t>Uma certa empresa fez uma pesquisa de mercado para saber se as pe</w:t>
      </w:r>
      <w:r w:rsidR="00683FF4" w:rsidRPr="00683FF4">
        <w:rPr>
          <w:color w:val="000000"/>
          <w:szCs w:val="24"/>
          <w:lang w:val="en-US"/>
        </w:rPr>
        <w:t>s</w:t>
      </w:r>
      <w:r w:rsidR="00683FF4" w:rsidRPr="00683FF4">
        <w:rPr>
          <w:color w:val="000000"/>
          <w:szCs w:val="24"/>
          <w:lang w:val="en-US"/>
        </w:rPr>
        <w:t>soas gostaram ou não do seu último produto lançado. Para isto, coletou o sexo do entrevistado e a sua resposta (sim ou não). Sabendo que foram entrevistadas 150 pessoas, fazer um alg</w:t>
      </w:r>
      <w:r w:rsidR="00683FF4" w:rsidRPr="00683FF4">
        <w:rPr>
          <w:color w:val="000000"/>
          <w:szCs w:val="24"/>
          <w:lang w:val="en-US"/>
        </w:rPr>
        <w:t>o</w:t>
      </w:r>
      <w:r w:rsidR="00683FF4" w:rsidRPr="00683FF4">
        <w:rPr>
          <w:color w:val="000000"/>
          <w:szCs w:val="24"/>
          <w:lang w:val="en-US"/>
        </w:rPr>
        <w:t xml:space="preserve">ritmo que calcule e mostre ao final: </w:t>
      </w:r>
    </w:p>
    <w:p w14:paraId="4B0C32D2" w14:textId="77777777" w:rsidR="00683FF4" w:rsidRPr="00683FF4" w:rsidRDefault="00683FF4" w:rsidP="00683FF4">
      <w:pPr>
        <w:widowControl w:val="0"/>
        <w:autoSpaceDE w:val="0"/>
        <w:autoSpaceDN w:val="0"/>
        <w:adjustRightInd w:val="0"/>
        <w:spacing w:after="240" w:line="360" w:lineRule="auto"/>
        <w:ind w:firstLine="426"/>
        <w:rPr>
          <w:color w:val="000000"/>
          <w:szCs w:val="24"/>
          <w:lang w:val="en-US"/>
        </w:rPr>
      </w:pPr>
      <w:r w:rsidRPr="00683FF4">
        <w:rPr>
          <w:color w:val="000000"/>
          <w:szCs w:val="24"/>
          <w:lang w:val="en-US"/>
        </w:rPr>
        <w:t xml:space="preserve">• O número de pessoas que responderam sim; </w:t>
      </w:r>
    </w:p>
    <w:p w14:paraId="2E068AF7" w14:textId="77777777" w:rsidR="00683FF4" w:rsidRPr="00683FF4" w:rsidRDefault="00683FF4" w:rsidP="00683FF4">
      <w:pPr>
        <w:widowControl w:val="0"/>
        <w:autoSpaceDE w:val="0"/>
        <w:autoSpaceDN w:val="0"/>
        <w:adjustRightInd w:val="0"/>
        <w:spacing w:after="240" w:line="360" w:lineRule="auto"/>
        <w:ind w:firstLine="426"/>
        <w:rPr>
          <w:color w:val="000000"/>
          <w:szCs w:val="24"/>
          <w:lang w:val="en-US"/>
        </w:rPr>
      </w:pPr>
      <w:r w:rsidRPr="00683FF4">
        <w:rPr>
          <w:color w:val="000000"/>
          <w:szCs w:val="24"/>
          <w:lang w:val="en-US"/>
        </w:rPr>
        <w:t xml:space="preserve">• O número de pessoas que responderam não; </w:t>
      </w:r>
    </w:p>
    <w:p w14:paraId="4C0DF60E" w14:textId="77777777" w:rsidR="00683FF4" w:rsidRPr="00683FF4" w:rsidRDefault="00683FF4" w:rsidP="00683FF4">
      <w:pPr>
        <w:widowControl w:val="0"/>
        <w:autoSpaceDE w:val="0"/>
        <w:autoSpaceDN w:val="0"/>
        <w:adjustRightInd w:val="0"/>
        <w:spacing w:after="240" w:line="360" w:lineRule="auto"/>
        <w:ind w:firstLine="426"/>
        <w:rPr>
          <w:color w:val="000000"/>
          <w:szCs w:val="24"/>
          <w:lang w:val="en-US"/>
        </w:rPr>
      </w:pPr>
      <w:r w:rsidRPr="00683FF4">
        <w:rPr>
          <w:color w:val="000000"/>
          <w:szCs w:val="24"/>
          <w:lang w:val="en-US"/>
        </w:rPr>
        <w:t xml:space="preserve">• A percentagem de pessoas do sexo feminino que responderam sim; </w:t>
      </w:r>
    </w:p>
    <w:p w14:paraId="4EA54622" w14:textId="77777777" w:rsidR="00683FF4" w:rsidRPr="00683FF4" w:rsidRDefault="00683FF4" w:rsidP="00683FF4">
      <w:pPr>
        <w:widowControl w:val="0"/>
        <w:autoSpaceDE w:val="0"/>
        <w:autoSpaceDN w:val="0"/>
        <w:adjustRightInd w:val="0"/>
        <w:spacing w:after="240" w:line="360" w:lineRule="auto"/>
        <w:ind w:firstLine="426"/>
        <w:rPr>
          <w:color w:val="000000"/>
          <w:szCs w:val="24"/>
          <w:lang w:val="en-US"/>
        </w:rPr>
      </w:pPr>
      <w:r w:rsidRPr="00683FF4">
        <w:rPr>
          <w:color w:val="000000"/>
          <w:szCs w:val="24"/>
          <w:lang w:val="en-US"/>
        </w:rPr>
        <w:t xml:space="preserve">• A percentagem de pessoas do sexo masculino que responderam não; </w:t>
      </w:r>
    </w:p>
    <w:p w14:paraId="35807865" w14:textId="77777777" w:rsidR="00683FF4" w:rsidRDefault="00683FF4" w:rsidP="00683FF4">
      <w:pPr>
        <w:widowControl w:val="0"/>
        <w:autoSpaceDE w:val="0"/>
        <w:autoSpaceDN w:val="0"/>
        <w:adjustRightInd w:val="0"/>
        <w:spacing w:after="240" w:line="360" w:lineRule="auto"/>
        <w:ind w:firstLine="426"/>
        <w:rPr>
          <w:rFonts w:ascii="Times Roman" w:hAnsi="Times Roman" w:cs="Times Roman"/>
          <w:color w:val="000000"/>
          <w:szCs w:val="24"/>
          <w:lang w:val="en-US"/>
        </w:rPr>
      </w:pPr>
      <w:r w:rsidRPr="00683FF4">
        <w:rPr>
          <w:color w:val="000000"/>
          <w:szCs w:val="24"/>
          <w:lang w:val="en-US"/>
        </w:rPr>
        <w:t xml:space="preserve">Para a resposta SIM/NÃO. Utilize uma variável do tipo CHAR, que armazena S ou N, ou use uma variável do tipo INT que armazena 1 (para SIM) e 2 (para NÃO). </w:t>
      </w:r>
    </w:p>
    <w:p w14:paraId="370F4FE0" w14:textId="77777777" w:rsidR="004F44EC" w:rsidRDefault="004F44EC" w:rsidP="008E1AD9">
      <w:pPr>
        <w:spacing w:line="360" w:lineRule="auto"/>
        <w:rPr>
          <w:szCs w:val="24"/>
        </w:rPr>
      </w:pPr>
    </w:p>
    <w:p w14:paraId="61781AC4" w14:textId="77777777" w:rsidR="004F44EC" w:rsidRDefault="004F44EC" w:rsidP="0030404D">
      <w:pPr>
        <w:spacing w:line="360" w:lineRule="auto"/>
        <w:ind w:firstLine="426"/>
        <w:rPr>
          <w:szCs w:val="24"/>
          <w:u w:val="single"/>
        </w:rPr>
      </w:pPr>
      <w:r w:rsidRPr="004F44EC">
        <w:rPr>
          <w:szCs w:val="24"/>
          <w:u w:val="single"/>
        </w:rPr>
        <w:t>Solução do aluno:</w:t>
      </w:r>
    </w:p>
    <w:p w14:paraId="610667A0" w14:textId="77777777" w:rsidR="00D55D22" w:rsidRDefault="00D55D22" w:rsidP="0030404D">
      <w:pPr>
        <w:spacing w:line="360" w:lineRule="auto"/>
        <w:ind w:firstLine="426"/>
        <w:rPr>
          <w:szCs w:val="24"/>
        </w:rPr>
      </w:pPr>
    </w:p>
    <w:p w14:paraId="53288677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FF"/>
          <w:sz w:val="16"/>
          <w:szCs w:val="16"/>
          <w:lang w:val="en-US" w:eastAsia="en-US"/>
        </w:rPr>
        <w:t>#include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</w:t>
      </w:r>
      <w:r w:rsidRPr="002620EC">
        <w:rPr>
          <w:rFonts w:ascii="Monaco" w:hAnsi="Monaco"/>
          <w:color w:val="0000FF"/>
          <w:sz w:val="16"/>
          <w:szCs w:val="16"/>
          <w:lang w:val="en-US" w:eastAsia="en-US"/>
        </w:rPr>
        <w:t>&lt;</w:t>
      </w:r>
      <w:r w:rsidRPr="002620EC">
        <w:rPr>
          <w:rFonts w:ascii="Monaco" w:hAnsi="Monaco"/>
          <w:color w:val="A31515"/>
          <w:sz w:val="16"/>
          <w:szCs w:val="16"/>
          <w:lang w:val="en-US" w:eastAsia="en-US"/>
        </w:rPr>
        <w:t>stdio.h</w:t>
      </w:r>
      <w:r w:rsidRPr="002620EC">
        <w:rPr>
          <w:rFonts w:ascii="Monaco" w:hAnsi="Monaco"/>
          <w:color w:val="0000FF"/>
          <w:sz w:val="16"/>
          <w:szCs w:val="16"/>
          <w:lang w:val="en-US" w:eastAsia="en-US"/>
        </w:rPr>
        <w:t>&gt;</w:t>
      </w:r>
    </w:p>
    <w:p w14:paraId="54BB58CC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FF"/>
          <w:sz w:val="16"/>
          <w:szCs w:val="16"/>
          <w:lang w:val="en-US" w:eastAsia="en-US"/>
        </w:rPr>
        <w:t>#include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</w:t>
      </w:r>
      <w:r w:rsidRPr="002620EC">
        <w:rPr>
          <w:rFonts w:ascii="Monaco" w:hAnsi="Monaco"/>
          <w:color w:val="0000FF"/>
          <w:sz w:val="16"/>
          <w:szCs w:val="16"/>
          <w:lang w:val="en-US" w:eastAsia="en-US"/>
        </w:rPr>
        <w:t>&lt;</w:t>
      </w:r>
      <w:r w:rsidRPr="002620EC">
        <w:rPr>
          <w:rFonts w:ascii="Monaco" w:hAnsi="Monaco"/>
          <w:color w:val="A31515"/>
          <w:sz w:val="16"/>
          <w:szCs w:val="16"/>
          <w:lang w:val="en-US" w:eastAsia="en-US"/>
        </w:rPr>
        <w:t>stdlib.h</w:t>
      </w:r>
      <w:r w:rsidRPr="002620EC">
        <w:rPr>
          <w:rFonts w:ascii="Monaco" w:hAnsi="Monaco"/>
          <w:color w:val="0000FF"/>
          <w:sz w:val="16"/>
          <w:szCs w:val="16"/>
          <w:lang w:val="en-US" w:eastAsia="en-US"/>
        </w:rPr>
        <w:t>&gt;</w:t>
      </w:r>
    </w:p>
    <w:p w14:paraId="324A7495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6D67563D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FF"/>
          <w:sz w:val="16"/>
          <w:szCs w:val="16"/>
          <w:lang w:val="en-US" w:eastAsia="en-US"/>
        </w:rPr>
        <w:t>int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main(){</w:t>
      </w:r>
    </w:p>
    <w:p w14:paraId="30644165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112D9470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2620EC">
        <w:rPr>
          <w:rFonts w:ascii="Monaco" w:hAnsi="Monaco"/>
          <w:color w:val="0000FF"/>
          <w:sz w:val="16"/>
          <w:szCs w:val="16"/>
          <w:lang w:val="en-US" w:eastAsia="en-US"/>
        </w:rPr>
        <w:t>int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i, sim = </w:t>
      </w:r>
      <w:r w:rsidRPr="002620EC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, nao= </w:t>
      </w:r>
      <w:r w:rsidRPr="002620EC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, mulher= </w:t>
      </w:r>
      <w:r w:rsidRPr="002620EC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, homem = </w:t>
      </w:r>
      <w:r w:rsidRPr="002620EC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>;</w:t>
      </w:r>
    </w:p>
    <w:p w14:paraId="1CA450E0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2620EC">
        <w:rPr>
          <w:rFonts w:ascii="Monaco" w:hAnsi="Monaco"/>
          <w:color w:val="0000FF"/>
          <w:sz w:val="16"/>
          <w:szCs w:val="16"/>
          <w:lang w:val="en-US" w:eastAsia="en-US"/>
        </w:rPr>
        <w:t>char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sexo, gostou, c; </w:t>
      </w:r>
      <w:r w:rsidRPr="002620EC">
        <w:rPr>
          <w:rFonts w:ascii="Monaco" w:hAnsi="Monaco"/>
          <w:color w:val="AAAAAA"/>
          <w:sz w:val="16"/>
          <w:szCs w:val="16"/>
          <w:lang w:val="en-US" w:eastAsia="en-US"/>
        </w:rPr>
        <w:t>// esse c é para o 'while' que 'limpa' as entradas do 'scanf', se não me engano.</w:t>
      </w:r>
    </w:p>
    <w:p w14:paraId="66BF6017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719B29A2" w14:textId="349EA24F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2620EC">
        <w:rPr>
          <w:rFonts w:ascii="Monaco" w:hAnsi="Monaco"/>
          <w:color w:val="0000FF"/>
          <w:sz w:val="16"/>
          <w:szCs w:val="16"/>
          <w:lang w:val="en-US" w:eastAsia="en-US"/>
        </w:rPr>
        <w:t>float</w:t>
      </w:r>
      <w:r w:rsidR="004D7C7B">
        <w:rPr>
          <w:rFonts w:ascii="Monaco" w:hAnsi="Monaco"/>
          <w:color w:val="000000"/>
          <w:sz w:val="16"/>
          <w:szCs w:val="16"/>
          <w:lang w:val="en-US" w:eastAsia="en-US"/>
        </w:rPr>
        <w:t xml:space="preserve"> porcentH, porcentM; </w:t>
      </w:r>
      <w:r w:rsidRPr="002620EC">
        <w:rPr>
          <w:rFonts w:ascii="Monaco" w:hAnsi="Monaco"/>
          <w:color w:val="AAAAAA"/>
          <w:sz w:val="16"/>
          <w:szCs w:val="16"/>
          <w:lang w:val="en-US" w:eastAsia="en-US"/>
        </w:rPr>
        <w:t>//Float porque a porcentagem pode ter valor fracionado.</w:t>
      </w:r>
    </w:p>
    <w:p w14:paraId="68993245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582A7C2C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printf(</w:t>
      </w:r>
      <w:r w:rsidRPr="002620EC">
        <w:rPr>
          <w:rFonts w:ascii="Monaco" w:hAnsi="Monaco"/>
          <w:color w:val="A31515"/>
          <w:sz w:val="16"/>
          <w:szCs w:val="16"/>
          <w:lang w:val="en-US" w:eastAsia="en-US"/>
        </w:rPr>
        <w:t>"\n REGISTRE OS DADOS:\n\n"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70EA8E88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716ADC7B" w14:textId="01F13EB1" w:rsidR="008760EE" w:rsidRPr="00C46906" w:rsidRDefault="008760EE" w:rsidP="00C46906">
      <w:pPr>
        <w:shd w:val="clear" w:color="auto" w:fill="FFFFFE"/>
        <w:spacing w:line="315" w:lineRule="atLeast"/>
        <w:rPr>
          <w:rFonts w:ascii="Monaco" w:hAnsi="Monaco"/>
          <w:color w:val="000000"/>
          <w:sz w:val="21"/>
          <w:szCs w:val="21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2620EC">
        <w:rPr>
          <w:rFonts w:ascii="Monaco" w:hAnsi="Monaco"/>
          <w:color w:val="0000FF"/>
          <w:sz w:val="16"/>
          <w:szCs w:val="16"/>
          <w:lang w:val="en-US" w:eastAsia="en-US"/>
        </w:rPr>
        <w:t>for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(i=</w:t>
      </w:r>
      <w:r w:rsidRPr="002620EC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; i </w:t>
      </w:r>
      <w:r w:rsidRPr="00C46906">
        <w:rPr>
          <w:rFonts w:ascii="Monaco" w:hAnsi="Monaco"/>
          <w:color w:val="000000"/>
          <w:sz w:val="16"/>
          <w:szCs w:val="16"/>
          <w:lang w:val="en-US" w:eastAsia="en-US"/>
        </w:rPr>
        <w:t xml:space="preserve">&lt;= </w:t>
      </w:r>
      <w:r w:rsidR="00C46906" w:rsidRPr="00C46906">
        <w:rPr>
          <w:rFonts w:ascii="Monaco" w:hAnsi="Monaco"/>
          <w:color w:val="09885A"/>
          <w:sz w:val="16"/>
          <w:szCs w:val="16"/>
          <w:lang w:val="en-US" w:eastAsia="en-US"/>
        </w:rPr>
        <w:t>150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; i++){ </w:t>
      </w:r>
      <w:r w:rsidRPr="002620EC">
        <w:rPr>
          <w:rFonts w:ascii="Monaco" w:hAnsi="Monaco"/>
          <w:color w:val="AAAAAA"/>
          <w:sz w:val="16"/>
          <w:szCs w:val="16"/>
          <w:lang w:val="en-US" w:eastAsia="en-US"/>
        </w:rPr>
        <w:t>//i vai repetir o looping por 150 vezes.</w:t>
      </w:r>
    </w:p>
    <w:p w14:paraId="2B995C3C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</w:p>
    <w:p w14:paraId="357445E2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printf(</w:t>
      </w:r>
      <w:r w:rsidRPr="002620EC">
        <w:rPr>
          <w:rFonts w:ascii="Monaco" w:hAnsi="Monaco"/>
          <w:color w:val="A31515"/>
          <w:sz w:val="16"/>
          <w:szCs w:val="16"/>
          <w:lang w:val="en-US" w:eastAsia="en-US"/>
        </w:rPr>
        <w:t>"Sexo do cliente: F ou M\n"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48A9D202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scanf(</w:t>
      </w:r>
      <w:r w:rsidRPr="002620EC">
        <w:rPr>
          <w:rFonts w:ascii="Monaco" w:hAnsi="Monaco"/>
          <w:color w:val="A31515"/>
          <w:sz w:val="16"/>
          <w:szCs w:val="16"/>
          <w:lang w:val="en-US" w:eastAsia="en-US"/>
        </w:rPr>
        <w:t>"%c"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, &amp;sexo); </w:t>
      </w:r>
      <w:r w:rsidRPr="002620EC">
        <w:rPr>
          <w:rFonts w:ascii="Monaco" w:hAnsi="Monaco"/>
          <w:color w:val="AAAAAA"/>
          <w:sz w:val="16"/>
          <w:szCs w:val="16"/>
          <w:lang w:val="en-US" w:eastAsia="en-US"/>
        </w:rPr>
        <w:t>//Recebe o valor f ou m.</w:t>
      </w:r>
    </w:p>
    <w:p w14:paraId="35EA6793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2620EC">
        <w:rPr>
          <w:rFonts w:ascii="Monaco" w:hAnsi="Monaco"/>
          <w:color w:val="0000FF"/>
          <w:sz w:val="16"/>
          <w:szCs w:val="16"/>
          <w:lang w:val="en-US" w:eastAsia="en-US"/>
        </w:rPr>
        <w:t>while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((c= getchar())!= </w:t>
      </w:r>
      <w:r w:rsidRPr="002620EC">
        <w:rPr>
          <w:rFonts w:ascii="Monaco" w:hAnsi="Monaco"/>
          <w:color w:val="A31515"/>
          <w:sz w:val="16"/>
          <w:szCs w:val="16"/>
          <w:lang w:val="en-US" w:eastAsia="en-US"/>
        </w:rPr>
        <w:t>'\n'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&amp;&amp; c!=EOF){} </w:t>
      </w:r>
      <w:r w:rsidRPr="002620EC">
        <w:rPr>
          <w:rFonts w:ascii="Monaco" w:hAnsi="Monaco"/>
          <w:color w:val="AAAAAA"/>
          <w:sz w:val="16"/>
          <w:szCs w:val="16"/>
          <w:lang w:val="en-US" w:eastAsia="en-US"/>
        </w:rPr>
        <w:t>//Limpeza de buffer.</w:t>
      </w:r>
    </w:p>
    <w:p w14:paraId="7C944BDD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</w:p>
    <w:p w14:paraId="602F58D7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printf(</w:t>
      </w:r>
      <w:r w:rsidRPr="002620EC">
        <w:rPr>
          <w:rFonts w:ascii="Monaco" w:hAnsi="Monaco"/>
          <w:color w:val="A31515"/>
          <w:sz w:val="16"/>
          <w:szCs w:val="16"/>
          <w:lang w:val="en-US" w:eastAsia="en-US"/>
        </w:rPr>
        <w:t>"Cliente gostou: S OU N\n"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13701E2E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scanf(</w:t>
      </w:r>
      <w:r w:rsidRPr="002620EC">
        <w:rPr>
          <w:rFonts w:ascii="Monaco" w:hAnsi="Monaco"/>
          <w:color w:val="A31515"/>
          <w:sz w:val="16"/>
          <w:szCs w:val="16"/>
          <w:lang w:val="en-US" w:eastAsia="en-US"/>
        </w:rPr>
        <w:t>"%c"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, &amp;gostou); </w:t>
      </w:r>
      <w:r w:rsidRPr="002620EC">
        <w:rPr>
          <w:rFonts w:ascii="Monaco" w:hAnsi="Monaco"/>
          <w:color w:val="AAAAAA"/>
          <w:sz w:val="16"/>
          <w:szCs w:val="16"/>
          <w:lang w:val="en-US" w:eastAsia="en-US"/>
        </w:rPr>
        <w:t>//Recebe o valor s ou n.</w:t>
      </w:r>
    </w:p>
    <w:p w14:paraId="4F4277AB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2620EC">
        <w:rPr>
          <w:rFonts w:ascii="Monaco" w:hAnsi="Monaco"/>
          <w:color w:val="0000FF"/>
          <w:sz w:val="16"/>
          <w:szCs w:val="16"/>
          <w:lang w:val="en-US" w:eastAsia="en-US"/>
        </w:rPr>
        <w:t>while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((c= getchar())!= </w:t>
      </w:r>
      <w:r w:rsidRPr="002620EC">
        <w:rPr>
          <w:rFonts w:ascii="Monaco" w:hAnsi="Monaco"/>
          <w:color w:val="A31515"/>
          <w:sz w:val="16"/>
          <w:szCs w:val="16"/>
          <w:lang w:val="en-US" w:eastAsia="en-US"/>
        </w:rPr>
        <w:t>'\n'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&amp;&amp; c!=EOF){} </w:t>
      </w:r>
      <w:r w:rsidRPr="002620EC">
        <w:rPr>
          <w:rFonts w:ascii="Monaco" w:hAnsi="Monaco"/>
          <w:color w:val="AAAAAA"/>
          <w:sz w:val="16"/>
          <w:szCs w:val="16"/>
          <w:lang w:val="en-US" w:eastAsia="en-US"/>
        </w:rPr>
        <w:t>//Limpeza de buffer.</w:t>
      </w:r>
    </w:p>
    <w:p w14:paraId="43F5B45C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44151413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2620EC">
        <w:rPr>
          <w:rFonts w:ascii="Monaco" w:hAnsi="Monaco"/>
          <w:color w:val="0000FF"/>
          <w:sz w:val="16"/>
          <w:szCs w:val="16"/>
          <w:lang w:val="en-US" w:eastAsia="en-US"/>
        </w:rPr>
        <w:t>if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(gostou == </w:t>
      </w:r>
      <w:r w:rsidRPr="002620EC">
        <w:rPr>
          <w:rFonts w:ascii="Monaco" w:hAnsi="Monaco"/>
          <w:color w:val="A31515"/>
          <w:sz w:val="16"/>
          <w:szCs w:val="16"/>
          <w:lang w:val="en-US" w:eastAsia="en-US"/>
        </w:rPr>
        <w:t>'S'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){ </w:t>
      </w:r>
      <w:r w:rsidRPr="002620EC">
        <w:rPr>
          <w:rFonts w:ascii="Monaco" w:hAnsi="Monaco"/>
          <w:color w:val="AAAAAA"/>
          <w:sz w:val="16"/>
          <w:szCs w:val="16"/>
          <w:lang w:val="en-US" w:eastAsia="en-US"/>
        </w:rPr>
        <w:t>//Somando todos os 's' (SIM).</w:t>
      </w:r>
    </w:p>
    <w:p w14:paraId="77AFF0E5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sim++; </w:t>
      </w:r>
    </w:p>
    <w:p w14:paraId="33B972C9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</w:t>
      </w:r>
      <w:r w:rsidRPr="002620EC">
        <w:rPr>
          <w:rFonts w:ascii="Monaco" w:hAnsi="Monaco"/>
          <w:color w:val="0000FF"/>
          <w:sz w:val="16"/>
          <w:szCs w:val="16"/>
          <w:lang w:val="en-US" w:eastAsia="en-US"/>
        </w:rPr>
        <w:t>if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(sexo == </w:t>
      </w:r>
      <w:r w:rsidRPr="002620EC">
        <w:rPr>
          <w:rFonts w:ascii="Monaco" w:hAnsi="Monaco"/>
          <w:color w:val="A31515"/>
          <w:sz w:val="16"/>
          <w:szCs w:val="16"/>
          <w:lang w:val="en-US" w:eastAsia="en-US"/>
        </w:rPr>
        <w:t>'F'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){ </w:t>
      </w:r>
      <w:r w:rsidRPr="002620EC">
        <w:rPr>
          <w:rFonts w:ascii="Monaco" w:hAnsi="Monaco"/>
          <w:color w:val="AAAAAA"/>
          <w:sz w:val="16"/>
          <w:szCs w:val="16"/>
          <w:lang w:val="en-US" w:eastAsia="en-US"/>
        </w:rPr>
        <w:t>//Somando as Mulheres que responderam SIM.</w:t>
      </w:r>
    </w:p>
    <w:p w14:paraId="6C754A94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  mulher++;}</w:t>
      </w:r>
    </w:p>
    <w:p w14:paraId="6ABB0D7E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}</w:t>
      </w:r>
    </w:p>
    <w:p w14:paraId="2501932F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2620EC">
        <w:rPr>
          <w:rFonts w:ascii="Monaco" w:hAnsi="Monaco"/>
          <w:color w:val="0000FF"/>
          <w:sz w:val="16"/>
          <w:szCs w:val="16"/>
          <w:lang w:val="en-US" w:eastAsia="en-US"/>
        </w:rPr>
        <w:t>else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{ </w:t>
      </w:r>
      <w:r w:rsidRPr="002620EC">
        <w:rPr>
          <w:rFonts w:ascii="Monaco" w:hAnsi="Monaco"/>
          <w:color w:val="AAAAAA"/>
          <w:sz w:val="16"/>
          <w:szCs w:val="16"/>
          <w:lang w:val="en-US" w:eastAsia="en-US"/>
        </w:rPr>
        <w:t>//Somando os 'NAO'.</w:t>
      </w:r>
    </w:p>
    <w:p w14:paraId="487847F1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nao++;</w:t>
      </w:r>
    </w:p>
    <w:p w14:paraId="496CC889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lastRenderedPageBreak/>
        <w:t xml:space="preserve">      </w:t>
      </w:r>
      <w:r w:rsidRPr="002620EC">
        <w:rPr>
          <w:rFonts w:ascii="Monaco" w:hAnsi="Monaco"/>
          <w:color w:val="0000FF"/>
          <w:sz w:val="16"/>
          <w:szCs w:val="16"/>
          <w:lang w:val="en-US" w:eastAsia="en-US"/>
        </w:rPr>
        <w:t>if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(sexo == </w:t>
      </w:r>
      <w:r w:rsidRPr="002620EC">
        <w:rPr>
          <w:rFonts w:ascii="Monaco" w:hAnsi="Monaco"/>
          <w:color w:val="A31515"/>
          <w:sz w:val="16"/>
          <w:szCs w:val="16"/>
          <w:lang w:val="en-US" w:eastAsia="en-US"/>
        </w:rPr>
        <w:t>'M'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){ </w:t>
      </w:r>
      <w:r w:rsidRPr="002620EC">
        <w:rPr>
          <w:rFonts w:ascii="Monaco" w:hAnsi="Monaco"/>
          <w:color w:val="AAAAAA"/>
          <w:sz w:val="16"/>
          <w:szCs w:val="16"/>
          <w:lang w:val="en-US" w:eastAsia="en-US"/>
        </w:rPr>
        <w:t>//Somando os Homens que responderam NAO.</w:t>
      </w:r>
    </w:p>
    <w:p w14:paraId="6D55FD65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  homem++;}</w:t>
      </w:r>
    </w:p>
    <w:p w14:paraId="16E6EC6D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}</w:t>
      </w:r>
    </w:p>
    <w:p w14:paraId="3408D842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}</w:t>
      </w:r>
    </w:p>
    <w:p w14:paraId="525D1A77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</w:p>
    <w:p w14:paraId="58CD33CD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2620EC">
        <w:rPr>
          <w:rFonts w:ascii="Monaco" w:hAnsi="Monaco"/>
          <w:color w:val="AAAAAA"/>
          <w:sz w:val="16"/>
          <w:szCs w:val="16"/>
          <w:lang w:val="en-US" w:eastAsia="en-US"/>
        </w:rPr>
        <w:t>//sim+nao gera o total de pessoas que responderam ao questionário.</w:t>
      </w:r>
    </w:p>
    <w:p w14:paraId="534920E1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porcentM = (</w:t>
      </w:r>
      <w:r w:rsidRPr="002620EC">
        <w:rPr>
          <w:rFonts w:ascii="Monaco" w:hAnsi="Monaco"/>
          <w:color w:val="0000FF"/>
          <w:sz w:val="16"/>
          <w:szCs w:val="16"/>
          <w:lang w:val="en-US" w:eastAsia="en-US"/>
        </w:rPr>
        <w:t>float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>)(mulher*</w:t>
      </w:r>
      <w:r w:rsidRPr="002620EC">
        <w:rPr>
          <w:rFonts w:ascii="Monaco" w:hAnsi="Monaco"/>
          <w:color w:val="09885A"/>
          <w:sz w:val="16"/>
          <w:szCs w:val="16"/>
          <w:lang w:val="en-US" w:eastAsia="en-US"/>
        </w:rPr>
        <w:t>100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)/ (sim+nao); </w:t>
      </w:r>
    </w:p>
    <w:p w14:paraId="377F36AC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porcentH = (</w:t>
      </w:r>
      <w:r w:rsidRPr="002620EC">
        <w:rPr>
          <w:rFonts w:ascii="Monaco" w:hAnsi="Monaco"/>
          <w:color w:val="0000FF"/>
          <w:sz w:val="16"/>
          <w:szCs w:val="16"/>
          <w:lang w:val="en-US" w:eastAsia="en-US"/>
        </w:rPr>
        <w:t>float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>)(homem*</w:t>
      </w:r>
      <w:r w:rsidRPr="002620EC">
        <w:rPr>
          <w:rFonts w:ascii="Monaco" w:hAnsi="Monaco"/>
          <w:color w:val="09885A"/>
          <w:sz w:val="16"/>
          <w:szCs w:val="16"/>
          <w:lang w:val="en-US" w:eastAsia="en-US"/>
        </w:rPr>
        <w:t>100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>)/(sim+nao);</w:t>
      </w:r>
    </w:p>
    <w:p w14:paraId="266143A5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</w:p>
    <w:p w14:paraId="7C6CDEA4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77A62147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printf(</w:t>
      </w:r>
      <w:r w:rsidRPr="002620EC">
        <w:rPr>
          <w:rFonts w:ascii="Monaco" w:hAnsi="Monaco"/>
          <w:color w:val="A31515"/>
          <w:sz w:val="16"/>
          <w:szCs w:val="16"/>
          <w:lang w:val="en-US" w:eastAsia="en-US"/>
        </w:rPr>
        <w:t>"\n *** RESULTADOS ***\n"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3B57899E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284750BC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printf(</w:t>
      </w:r>
      <w:r w:rsidRPr="002620EC">
        <w:rPr>
          <w:rFonts w:ascii="Monaco" w:hAnsi="Monaco"/>
          <w:color w:val="A31515"/>
          <w:sz w:val="16"/>
          <w:szCs w:val="16"/>
          <w:lang w:val="en-US" w:eastAsia="en-US"/>
        </w:rPr>
        <w:t>"\n - Número de pessoas que responderam SIM:\n %5d\n"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>, sim);</w:t>
      </w:r>
    </w:p>
    <w:p w14:paraId="52F10A12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</w:p>
    <w:p w14:paraId="041C4336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printf(</w:t>
      </w:r>
      <w:r w:rsidRPr="002620EC">
        <w:rPr>
          <w:rFonts w:ascii="Monaco" w:hAnsi="Monaco"/>
          <w:color w:val="A31515"/>
          <w:sz w:val="16"/>
          <w:szCs w:val="16"/>
          <w:lang w:val="en-US" w:eastAsia="en-US"/>
        </w:rPr>
        <w:t>"\n - Número de pessoas que responderam NÃO:\n %5d\n"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>, nao);</w:t>
      </w:r>
    </w:p>
    <w:p w14:paraId="4B4B2CF5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</w:p>
    <w:p w14:paraId="1E0891A4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printf(</w:t>
      </w:r>
      <w:r w:rsidRPr="002620EC">
        <w:rPr>
          <w:rFonts w:ascii="Monaco" w:hAnsi="Monaco"/>
          <w:color w:val="A31515"/>
          <w:sz w:val="16"/>
          <w:szCs w:val="16"/>
          <w:lang w:val="en-US" w:eastAsia="en-US"/>
        </w:rPr>
        <w:t>"\n - Porcentagem de MULHERES que responderam SIM:\n %5.1f%%\n"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>, porcentM);</w:t>
      </w:r>
    </w:p>
    <w:p w14:paraId="49C803DD" w14:textId="0BBD3F02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2620EC">
        <w:rPr>
          <w:rFonts w:ascii="Monaco" w:hAnsi="Monaco"/>
          <w:color w:val="AAAAAA"/>
          <w:sz w:val="16"/>
          <w:szCs w:val="16"/>
          <w:lang w:val="en-US" w:eastAsia="en-US"/>
        </w:rPr>
        <w:t>//total de MULHERES que responderam SIM dentre todas as pessoas.</w:t>
      </w:r>
    </w:p>
    <w:p w14:paraId="19491379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</w:p>
    <w:p w14:paraId="237CC8CC" w14:textId="77777777" w:rsidR="008760EE" w:rsidRPr="00B66E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prin</w:t>
      </w:r>
      <w:r w:rsidRPr="00B66EEC">
        <w:rPr>
          <w:rFonts w:ascii="Monaco" w:hAnsi="Monaco"/>
          <w:color w:val="000000"/>
          <w:sz w:val="16"/>
          <w:szCs w:val="16"/>
          <w:lang w:val="en-US" w:eastAsia="en-US"/>
        </w:rPr>
        <w:t>tf(</w:t>
      </w:r>
      <w:r w:rsidRPr="00B66EEC">
        <w:rPr>
          <w:rFonts w:ascii="Monaco" w:hAnsi="Monaco"/>
          <w:color w:val="A31515"/>
          <w:sz w:val="16"/>
          <w:szCs w:val="16"/>
          <w:lang w:val="en-US" w:eastAsia="en-US"/>
        </w:rPr>
        <w:t>"\n - Porcentagem de HOMENS que responderam NÃO:\n %5.1f%%\n "</w:t>
      </w:r>
      <w:r w:rsidRPr="00B66EEC">
        <w:rPr>
          <w:rFonts w:ascii="Monaco" w:hAnsi="Monaco"/>
          <w:color w:val="000000"/>
          <w:sz w:val="16"/>
          <w:szCs w:val="16"/>
          <w:lang w:val="en-US" w:eastAsia="en-US"/>
        </w:rPr>
        <w:t>, porcentH);</w:t>
      </w:r>
    </w:p>
    <w:p w14:paraId="05300AA9" w14:textId="4BC1E0C1" w:rsidR="008760EE" w:rsidRPr="00B66E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8"/>
          <w:szCs w:val="18"/>
          <w:lang w:val="en-US" w:eastAsia="en-US"/>
        </w:rPr>
      </w:pPr>
      <w:r w:rsidRPr="00B66EEC">
        <w:rPr>
          <w:rFonts w:ascii="Monaco" w:hAnsi="Monaco"/>
          <w:color w:val="000000"/>
          <w:sz w:val="18"/>
          <w:szCs w:val="18"/>
          <w:lang w:val="en-US" w:eastAsia="en-US"/>
        </w:rPr>
        <w:t xml:space="preserve">    </w:t>
      </w:r>
      <w:r w:rsidR="0035453E">
        <w:rPr>
          <w:rFonts w:ascii="Monaco" w:hAnsi="Monaco"/>
          <w:color w:val="AAAAAA"/>
          <w:sz w:val="16"/>
          <w:szCs w:val="16"/>
          <w:lang w:val="en-US" w:eastAsia="en-US"/>
        </w:rPr>
        <w:t>//Total de HOMENS que responderam NÃO dentre todas as pessoas.</w:t>
      </w:r>
    </w:p>
    <w:p w14:paraId="1F15B2FD" w14:textId="77777777" w:rsidR="008760EE" w:rsidRPr="002620EC" w:rsidRDefault="008760EE" w:rsidP="002620EC">
      <w:pPr>
        <w:shd w:val="clear" w:color="auto" w:fill="FFFFFE"/>
        <w:spacing w:after="240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1E80533A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system(</w:t>
      </w:r>
      <w:r w:rsidRPr="002620EC">
        <w:rPr>
          <w:rFonts w:ascii="Monaco" w:hAnsi="Monaco"/>
          <w:color w:val="A31515"/>
          <w:sz w:val="16"/>
          <w:szCs w:val="16"/>
          <w:lang w:val="en-US" w:eastAsia="en-US"/>
        </w:rPr>
        <w:t>"pause"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3C059E34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2620EC">
        <w:rPr>
          <w:rFonts w:ascii="Monaco" w:hAnsi="Monaco"/>
          <w:color w:val="0000FF"/>
          <w:sz w:val="16"/>
          <w:szCs w:val="16"/>
          <w:lang w:val="en-US" w:eastAsia="en-US"/>
        </w:rPr>
        <w:t>return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 xml:space="preserve"> </w:t>
      </w:r>
      <w:r w:rsidRPr="002620EC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>;</w:t>
      </w:r>
    </w:p>
    <w:p w14:paraId="3E930B54" w14:textId="77777777" w:rsidR="008760EE" w:rsidRPr="002620EC" w:rsidRDefault="008760EE" w:rsidP="002620EC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2620EC">
        <w:rPr>
          <w:rFonts w:ascii="Monaco" w:hAnsi="Monaco"/>
          <w:color w:val="000000"/>
          <w:sz w:val="16"/>
          <w:szCs w:val="16"/>
          <w:lang w:val="en-US" w:eastAsia="en-US"/>
        </w:rPr>
        <w:t>}</w:t>
      </w:r>
    </w:p>
    <w:p w14:paraId="3648CD2F" w14:textId="77777777" w:rsidR="00FE7040" w:rsidRPr="002620EC" w:rsidRDefault="00FE7040" w:rsidP="00FE7040">
      <w:pPr>
        <w:spacing w:line="360" w:lineRule="auto"/>
        <w:ind w:firstLine="426"/>
        <w:rPr>
          <w:sz w:val="16"/>
          <w:szCs w:val="16"/>
        </w:rPr>
      </w:pPr>
    </w:p>
    <w:p w14:paraId="21F46735" w14:textId="77777777" w:rsidR="00FE7040" w:rsidRDefault="00FE7040" w:rsidP="00FE7040">
      <w:pPr>
        <w:spacing w:line="360" w:lineRule="auto"/>
        <w:ind w:firstLine="426"/>
        <w:rPr>
          <w:szCs w:val="24"/>
          <w:u w:val="single"/>
        </w:rPr>
      </w:pPr>
      <w:r>
        <w:rPr>
          <w:szCs w:val="24"/>
          <w:u w:val="single"/>
        </w:rPr>
        <w:t>Imagem do código funcionando no seu computador</w:t>
      </w:r>
      <w:r w:rsidRPr="004F44EC">
        <w:rPr>
          <w:szCs w:val="24"/>
          <w:u w:val="single"/>
        </w:rPr>
        <w:t>:</w:t>
      </w:r>
    </w:p>
    <w:p w14:paraId="38281BA5" w14:textId="3077F272" w:rsidR="00FE7040" w:rsidRDefault="004E1FB9" w:rsidP="00FE7040">
      <w:pPr>
        <w:spacing w:line="360" w:lineRule="auto"/>
        <w:rPr>
          <w:sz w:val="16"/>
          <w:szCs w:val="16"/>
        </w:rPr>
      </w:pPr>
      <w:r>
        <w:rPr>
          <w:noProof/>
          <w:sz w:val="16"/>
          <w:szCs w:val="16"/>
          <w:lang w:val="en-US" w:eastAsia="en-US"/>
        </w:rPr>
        <w:drawing>
          <wp:inline distT="0" distB="0" distL="0" distR="0" wp14:anchorId="049CC16E" wp14:editId="0D1D2894">
            <wp:extent cx="6008914" cy="3800555"/>
            <wp:effectExtent l="0" t="0" r="1143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4 at 12.44.4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6" t="1814"/>
                    <a:stretch/>
                  </pic:blipFill>
                  <pic:spPr bwMode="auto">
                    <a:xfrm>
                      <a:off x="0" y="0"/>
                      <a:ext cx="6009267" cy="3800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131CD" w14:textId="56BCEA1E" w:rsidR="00441FAF" w:rsidRPr="00C54797" w:rsidRDefault="00561D1E" w:rsidP="00C54797">
      <w:pPr>
        <w:spacing w:line="360" w:lineRule="auto"/>
        <w:ind w:firstLine="426"/>
        <w:rPr>
          <w:szCs w:val="24"/>
        </w:rPr>
      </w:pPr>
      <w:r w:rsidRPr="00C54797">
        <w:rPr>
          <w:szCs w:val="24"/>
        </w:rPr>
        <w:t>O número de repetiç</w:t>
      </w:r>
      <w:r w:rsidR="00E45F04" w:rsidRPr="00C54797">
        <w:rPr>
          <w:szCs w:val="24"/>
        </w:rPr>
        <w:t>õe</w:t>
      </w:r>
      <w:r w:rsidR="00C54797">
        <w:rPr>
          <w:szCs w:val="24"/>
        </w:rPr>
        <w:t>s para este</w:t>
      </w:r>
      <w:r w:rsidRPr="00C54797">
        <w:rPr>
          <w:szCs w:val="24"/>
        </w:rPr>
        <w:t xml:space="preserve"> teste foram </w:t>
      </w:r>
      <w:r w:rsidR="00A85293">
        <w:rPr>
          <w:szCs w:val="24"/>
        </w:rPr>
        <w:t xml:space="preserve">só </w:t>
      </w:r>
      <w:r w:rsidRPr="00C54797">
        <w:rPr>
          <w:szCs w:val="24"/>
        </w:rPr>
        <w:t>5.</w:t>
      </w:r>
    </w:p>
    <w:p w14:paraId="5BE051F9" w14:textId="77777777" w:rsidR="00441FAF" w:rsidRDefault="00441FAF" w:rsidP="00FE7040">
      <w:pPr>
        <w:spacing w:line="360" w:lineRule="auto"/>
        <w:rPr>
          <w:sz w:val="16"/>
          <w:szCs w:val="16"/>
        </w:rPr>
      </w:pPr>
    </w:p>
    <w:p w14:paraId="6C69F385" w14:textId="77777777" w:rsidR="00BE7871" w:rsidRDefault="00BE7871" w:rsidP="00FE7040">
      <w:pPr>
        <w:spacing w:line="360" w:lineRule="auto"/>
        <w:rPr>
          <w:sz w:val="16"/>
          <w:szCs w:val="16"/>
        </w:rPr>
      </w:pPr>
    </w:p>
    <w:p w14:paraId="37B02C27" w14:textId="77777777" w:rsidR="00BE7871" w:rsidRDefault="00BE7871" w:rsidP="00FE7040">
      <w:pPr>
        <w:spacing w:line="360" w:lineRule="auto"/>
        <w:rPr>
          <w:sz w:val="16"/>
          <w:szCs w:val="16"/>
        </w:rPr>
      </w:pPr>
    </w:p>
    <w:p w14:paraId="7C9AB14D" w14:textId="77777777" w:rsidR="00BE7871" w:rsidRDefault="00BE7871" w:rsidP="00FE7040">
      <w:pPr>
        <w:spacing w:line="360" w:lineRule="auto"/>
        <w:rPr>
          <w:sz w:val="16"/>
          <w:szCs w:val="16"/>
        </w:rPr>
      </w:pPr>
    </w:p>
    <w:p w14:paraId="2F56D9C9" w14:textId="2E70339C" w:rsidR="00BE7871" w:rsidRPr="009D7891" w:rsidRDefault="00955B7A" w:rsidP="00BE7871">
      <w:pPr>
        <w:pStyle w:val="Heading1"/>
        <w:widowControl w:val="0"/>
        <w:numPr>
          <w:ilvl w:val="0"/>
          <w:numId w:val="19"/>
        </w:numPr>
        <w:spacing w:after="480"/>
        <w:ind w:left="431" w:hanging="431"/>
        <w:rPr>
          <w:szCs w:val="24"/>
        </w:rPr>
      </w:pPr>
      <w:r>
        <w:rPr>
          <w:szCs w:val="24"/>
        </w:rPr>
        <w:lastRenderedPageBreak/>
        <w:t>EXERCÍCIO 2</w:t>
      </w:r>
    </w:p>
    <w:p w14:paraId="4A553BED" w14:textId="77777777" w:rsidR="00526485" w:rsidRPr="00784CA5" w:rsidRDefault="00BE7871" w:rsidP="00784CA5">
      <w:pPr>
        <w:widowControl w:val="0"/>
        <w:autoSpaceDE w:val="0"/>
        <w:autoSpaceDN w:val="0"/>
        <w:adjustRightInd w:val="0"/>
        <w:spacing w:after="240" w:line="360" w:lineRule="auto"/>
        <w:ind w:firstLine="426"/>
        <w:rPr>
          <w:color w:val="000000"/>
          <w:szCs w:val="24"/>
          <w:lang w:val="en-US"/>
        </w:rPr>
      </w:pPr>
      <w:r>
        <w:rPr>
          <w:szCs w:val="24"/>
        </w:rPr>
        <w:t xml:space="preserve">ENUNCIADO: </w:t>
      </w:r>
      <w:r w:rsidR="00526485" w:rsidRPr="00784CA5">
        <w:rPr>
          <w:color w:val="000000"/>
          <w:szCs w:val="24"/>
          <w:lang w:val="en-US"/>
        </w:rPr>
        <w:t>Para cada um dos consumidores de energia elétrica de uma cidade é i</w:t>
      </w:r>
      <w:r w:rsidR="00526485" w:rsidRPr="00784CA5">
        <w:rPr>
          <w:color w:val="000000"/>
          <w:szCs w:val="24"/>
          <w:lang w:val="en-US"/>
        </w:rPr>
        <w:t>n</w:t>
      </w:r>
      <w:r w:rsidR="00526485" w:rsidRPr="00784CA5">
        <w:rPr>
          <w:color w:val="000000"/>
          <w:szCs w:val="24"/>
          <w:lang w:val="en-US"/>
        </w:rPr>
        <w:t xml:space="preserve">formado o número da conta e o total de KW consumido no mês. Sabendo-se que o custo do KW é de R$ 1,75, fazer um algoritmo para: </w:t>
      </w:r>
    </w:p>
    <w:p w14:paraId="42E8BCAD" w14:textId="77777777" w:rsidR="00526485" w:rsidRPr="00784CA5" w:rsidRDefault="00526485" w:rsidP="00B60B4A">
      <w:pPr>
        <w:widowControl w:val="0"/>
        <w:numPr>
          <w:ilvl w:val="0"/>
          <w:numId w:val="21"/>
        </w:numPr>
        <w:tabs>
          <w:tab w:val="left" w:pos="220"/>
          <w:tab w:val="left" w:pos="426"/>
        </w:tabs>
        <w:autoSpaceDE w:val="0"/>
        <w:autoSpaceDN w:val="0"/>
        <w:adjustRightInd w:val="0"/>
        <w:spacing w:after="293" w:line="360" w:lineRule="auto"/>
        <w:ind w:hanging="10"/>
        <w:rPr>
          <w:color w:val="000000"/>
          <w:szCs w:val="24"/>
          <w:lang w:val="en-US"/>
        </w:rPr>
      </w:pPr>
      <w:r w:rsidRPr="00784CA5">
        <w:rPr>
          <w:color w:val="000000"/>
          <w:szCs w:val="24"/>
          <w:lang w:val="en-US"/>
        </w:rPr>
        <w:t>Armazenar e listar o número da conta, o total de KW consumidos e o valor a pagar de cada consumir cadastrado;  </w:t>
      </w:r>
    </w:p>
    <w:p w14:paraId="759B20EC" w14:textId="77777777" w:rsidR="00526485" w:rsidRPr="00784CA5" w:rsidRDefault="00526485" w:rsidP="00B60B4A">
      <w:pPr>
        <w:widowControl w:val="0"/>
        <w:numPr>
          <w:ilvl w:val="0"/>
          <w:numId w:val="21"/>
        </w:numPr>
        <w:tabs>
          <w:tab w:val="left" w:pos="220"/>
          <w:tab w:val="left" w:pos="426"/>
        </w:tabs>
        <w:autoSpaceDE w:val="0"/>
        <w:autoSpaceDN w:val="0"/>
        <w:adjustRightInd w:val="0"/>
        <w:spacing w:after="293" w:line="360" w:lineRule="auto"/>
        <w:ind w:hanging="10"/>
        <w:rPr>
          <w:color w:val="000000"/>
          <w:szCs w:val="24"/>
          <w:lang w:val="en-US"/>
        </w:rPr>
      </w:pPr>
      <w:r w:rsidRPr="00784CA5">
        <w:rPr>
          <w:color w:val="000000"/>
          <w:szCs w:val="24"/>
          <w:lang w:val="en-US"/>
        </w:rPr>
        <w:t>Listar o número da conta, o total de KW consumidos e o valor a pagar do co</w:t>
      </w:r>
      <w:r w:rsidRPr="00784CA5">
        <w:rPr>
          <w:color w:val="000000"/>
          <w:szCs w:val="24"/>
          <w:lang w:val="en-US"/>
        </w:rPr>
        <w:t>n</w:t>
      </w:r>
      <w:r w:rsidRPr="00784CA5">
        <w:rPr>
          <w:color w:val="000000"/>
          <w:szCs w:val="24"/>
          <w:lang w:val="en-US"/>
        </w:rPr>
        <w:t>sumidor que mais gastou e o que menos gastou;  </w:t>
      </w:r>
    </w:p>
    <w:p w14:paraId="5B4AE309" w14:textId="77777777" w:rsidR="00526485" w:rsidRPr="00784CA5" w:rsidRDefault="00526485" w:rsidP="00B60B4A">
      <w:pPr>
        <w:widowControl w:val="0"/>
        <w:numPr>
          <w:ilvl w:val="0"/>
          <w:numId w:val="21"/>
        </w:numPr>
        <w:tabs>
          <w:tab w:val="left" w:pos="220"/>
          <w:tab w:val="left" w:pos="426"/>
        </w:tabs>
        <w:autoSpaceDE w:val="0"/>
        <w:autoSpaceDN w:val="0"/>
        <w:adjustRightInd w:val="0"/>
        <w:spacing w:after="293" w:line="360" w:lineRule="auto"/>
        <w:ind w:hanging="10"/>
        <w:rPr>
          <w:color w:val="000000"/>
          <w:szCs w:val="24"/>
          <w:lang w:val="en-US"/>
        </w:rPr>
      </w:pPr>
      <w:r w:rsidRPr="00784CA5">
        <w:rPr>
          <w:color w:val="000000"/>
          <w:szCs w:val="24"/>
          <w:lang w:val="en-US"/>
        </w:rPr>
        <w:t>Mostrar a média de consumo da cidade;  </w:t>
      </w:r>
    </w:p>
    <w:p w14:paraId="6ECFCFDA" w14:textId="77777777" w:rsidR="002723FF" w:rsidRDefault="00526485" w:rsidP="00B60B4A">
      <w:pPr>
        <w:widowControl w:val="0"/>
        <w:numPr>
          <w:ilvl w:val="0"/>
          <w:numId w:val="21"/>
        </w:numPr>
        <w:tabs>
          <w:tab w:val="left" w:pos="220"/>
          <w:tab w:val="left" w:pos="426"/>
        </w:tabs>
        <w:autoSpaceDE w:val="0"/>
        <w:autoSpaceDN w:val="0"/>
        <w:adjustRightInd w:val="0"/>
        <w:spacing w:after="293" w:line="360" w:lineRule="auto"/>
        <w:ind w:hanging="10"/>
        <w:rPr>
          <w:color w:val="000000"/>
          <w:szCs w:val="24"/>
          <w:lang w:val="en-US"/>
        </w:rPr>
      </w:pPr>
      <w:r w:rsidRPr="00784CA5">
        <w:rPr>
          <w:color w:val="000000"/>
          <w:szCs w:val="24"/>
          <w:lang w:val="en-US"/>
        </w:rPr>
        <w:t>Mostrar o número de consumidores que ultra</w:t>
      </w:r>
      <w:r w:rsidR="002723FF">
        <w:rPr>
          <w:color w:val="000000"/>
          <w:szCs w:val="24"/>
          <w:lang w:val="en-US"/>
        </w:rPr>
        <w:t>passaram o consumo de 170  KW;</w:t>
      </w:r>
    </w:p>
    <w:p w14:paraId="62F4C049" w14:textId="3565D170" w:rsidR="00526485" w:rsidRPr="00784CA5" w:rsidRDefault="00526485" w:rsidP="002723FF">
      <w:pPr>
        <w:widowControl w:val="0"/>
        <w:tabs>
          <w:tab w:val="left" w:pos="220"/>
          <w:tab w:val="left" w:pos="426"/>
        </w:tabs>
        <w:autoSpaceDE w:val="0"/>
        <w:autoSpaceDN w:val="0"/>
        <w:adjustRightInd w:val="0"/>
        <w:spacing w:after="293" w:line="360" w:lineRule="auto"/>
        <w:ind w:firstLine="426"/>
        <w:rPr>
          <w:color w:val="000000"/>
          <w:szCs w:val="24"/>
          <w:lang w:val="en-US"/>
        </w:rPr>
      </w:pPr>
      <w:r w:rsidRPr="00784CA5">
        <w:rPr>
          <w:color w:val="000000"/>
          <w:szCs w:val="24"/>
          <w:lang w:val="en-US"/>
        </w:rPr>
        <w:t>Armazene as informações em estruturas de vetores e/ou matrizes. Na tela, deve existir um MENU que pergunta ao usuário se ele deseja cadastrar um novo consumidor ou listar alguma informação (maior, menor, média, etc.).  </w:t>
      </w:r>
    </w:p>
    <w:p w14:paraId="30F6E319" w14:textId="3E97383C" w:rsidR="00BE7871" w:rsidRDefault="00BE7871" w:rsidP="00526485">
      <w:pPr>
        <w:spacing w:line="360" w:lineRule="auto"/>
        <w:ind w:firstLine="426"/>
        <w:rPr>
          <w:rFonts w:ascii="Times Roman" w:hAnsi="Times Roman" w:cs="Times Roman"/>
          <w:color w:val="000000"/>
          <w:szCs w:val="24"/>
          <w:lang w:val="en-US"/>
        </w:rPr>
      </w:pPr>
      <w:r w:rsidRPr="00683FF4">
        <w:rPr>
          <w:color w:val="000000"/>
          <w:szCs w:val="24"/>
          <w:lang w:val="en-US"/>
        </w:rPr>
        <w:t xml:space="preserve"> </w:t>
      </w:r>
    </w:p>
    <w:p w14:paraId="0A72FA6C" w14:textId="77777777" w:rsidR="00BE7871" w:rsidRDefault="00BE7871" w:rsidP="00BE7871">
      <w:pPr>
        <w:spacing w:line="360" w:lineRule="auto"/>
        <w:rPr>
          <w:szCs w:val="24"/>
        </w:rPr>
      </w:pPr>
    </w:p>
    <w:p w14:paraId="77FDA785" w14:textId="77777777" w:rsidR="00BE7871" w:rsidRDefault="00BE7871" w:rsidP="00BE7871">
      <w:pPr>
        <w:spacing w:line="360" w:lineRule="auto"/>
        <w:ind w:firstLine="426"/>
        <w:rPr>
          <w:szCs w:val="24"/>
          <w:u w:val="single"/>
        </w:rPr>
      </w:pPr>
      <w:r w:rsidRPr="004F44EC">
        <w:rPr>
          <w:szCs w:val="24"/>
          <w:u w:val="single"/>
        </w:rPr>
        <w:t>Solução do aluno:</w:t>
      </w:r>
    </w:p>
    <w:p w14:paraId="511FA715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#include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&lt;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stdio.h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&gt;</w:t>
      </w:r>
    </w:p>
    <w:p w14:paraId="4659C3DF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#include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&lt;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stdlib.h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&gt;</w:t>
      </w:r>
    </w:p>
    <w:p w14:paraId="7CBC1A6C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574EAE53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#define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kw 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1.75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//Queria colocar como constante</w:t>
      </w:r>
    </w:p>
    <w:p w14:paraId="00828132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#define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clientes 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5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//Variável global</w:t>
      </w:r>
    </w:p>
    <w:p w14:paraId="29A302E1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6DB22F8E" w14:textId="7572BF2F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int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c;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//Pra fórmula do limpeza de buff</w:t>
      </w:r>
      <w:r w:rsidR="00E524FD">
        <w:rPr>
          <w:rFonts w:ascii="Monaco" w:hAnsi="Monaco"/>
          <w:color w:val="AAAAAA"/>
          <w:sz w:val="16"/>
          <w:szCs w:val="16"/>
          <w:lang w:val="en-US" w:eastAsia="en-US"/>
        </w:rPr>
        <w:t xml:space="preserve">er </w:t>
      </w:r>
    </w:p>
    <w:p w14:paraId="67D73A4E" w14:textId="77777777" w:rsidR="00006B43" w:rsidRPr="009025EF" w:rsidRDefault="00006B43" w:rsidP="004A65F6">
      <w:pPr>
        <w:shd w:val="clear" w:color="auto" w:fill="FFFFFE"/>
        <w:spacing w:after="240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46E4B128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//FUNÇÂO: Calcular o total a pagar:</w:t>
      </w:r>
    </w:p>
    <w:p w14:paraId="4E6D17CF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4A373697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float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calculo(gasto){</w:t>
      </w:r>
    </w:p>
    <w:p w14:paraId="43362941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float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total;</w:t>
      </w:r>
    </w:p>
    <w:p w14:paraId="0FD979C2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2520C478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total = kw * gasto; </w:t>
      </w:r>
    </w:p>
    <w:p w14:paraId="751E03E3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return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total;</w:t>
      </w:r>
    </w:p>
    <w:p w14:paraId="1B880292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}</w:t>
      </w:r>
    </w:p>
    <w:p w14:paraId="107B455E" w14:textId="77777777" w:rsidR="002F21AB" w:rsidRDefault="002F21AB" w:rsidP="004A65F6">
      <w:pPr>
        <w:shd w:val="clear" w:color="auto" w:fill="FFFFFE"/>
        <w:jc w:val="left"/>
        <w:rPr>
          <w:rFonts w:ascii="Monaco" w:hAnsi="Monaco"/>
          <w:color w:val="AAAAAA"/>
          <w:sz w:val="16"/>
          <w:szCs w:val="16"/>
          <w:lang w:val="en-US" w:eastAsia="en-US"/>
        </w:rPr>
      </w:pPr>
    </w:p>
    <w:p w14:paraId="6420EF27" w14:textId="77777777" w:rsidR="002F21AB" w:rsidRPr="009025EF" w:rsidRDefault="002F21AB" w:rsidP="002F21AB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>
        <w:rPr>
          <w:rFonts w:ascii="Monaco" w:hAnsi="Monaco"/>
          <w:color w:val="AAAAAA"/>
          <w:sz w:val="16"/>
          <w:szCs w:val="16"/>
          <w:lang w:val="en-US" w:eastAsia="en-US"/>
        </w:rPr>
        <w:t>//FUNÇÃO: Imprimir a tabela dos clientes e suas respectivas informações</w:t>
      </w:r>
    </w:p>
    <w:p w14:paraId="36876A04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03FADDB2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void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imprimir(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float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matrix[clientes][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3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]){</w:t>
      </w:r>
    </w:p>
    <w:p w14:paraId="4A1798A8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</w:p>
    <w:p w14:paraId="06483835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"\n    CLIENTES CADASTRADOS\n"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);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//Impressão da tabela de clientes já cadastrados</w:t>
      </w:r>
    </w:p>
    <w:p w14:paraId="1BA0EE32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07DEBCB3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lastRenderedPageBreak/>
        <w:t xml:space="preserve"> 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"\n------------------------------\n"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06F9CBEA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"Cadastro |   Kw   | A pagar"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); </w:t>
      </w:r>
    </w:p>
    <w:p w14:paraId="38107BEB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"\n------------------------------\n"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6B6EAAC7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</w:p>
    <w:p w14:paraId="0F9A8E48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for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(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int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i= 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; i&lt;clientes; i++){ </w:t>
      </w:r>
    </w:p>
    <w:p w14:paraId="3751088B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for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(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int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j=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; j&lt;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3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; j++){</w:t>
      </w:r>
    </w:p>
    <w:p w14:paraId="3AC192AA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"%7.2f | 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, matrix[i][j]);</w:t>
      </w:r>
    </w:p>
    <w:p w14:paraId="2F245941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}</w:t>
      </w:r>
    </w:p>
    <w:p w14:paraId="2080CFC2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"\n"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08AF0159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}</w:t>
      </w:r>
    </w:p>
    <w:p w14:paraId="3CD36BD4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} </w:t>
      </w:r>
    </w:p>
    <w:p w14:paraId="15DC7C36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4695CF13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 xml:space="preserve">//FUNÇÂO: Quem gastou MAIS: </w:t>
      </w:r>
    </w:p>
    <w:p w14:paraId="7C35F33A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3CC0E46B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void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mais_gastou(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float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matrix[clientes][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3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]){</w:t>
      </w:r>
    </w:p>
    <w:p w14:paraId="4F07A986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73FF4C8C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float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maior;</w:t>
      </w:r>
    </w:p>
    <w:p w14:paraId="24289305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439CD98B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for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(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int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i=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; i&lt;clientes; i++){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//Looping de comparacao entre os valores da matriz.</w:t>
      </w:r>
    </w:p>
    <w:p w14:paraId="73528235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3F5A2DDB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if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(matrix[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 &lt; matrix[i][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]){ </w:t>
      </w:r>
    </w:p>
    <w:p w14:paraId="019DF51E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matrix[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 = matrix[i][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];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//Se o valor do índice[0] for menor que o valor do í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n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die[1], índice[0] recebe o valor de índie[1]. Caso contrário, índie[0] continua com seu valor.</w:t>
      </w:r>
    </w:p>
    <w:p w14:paraId="23D1291C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matrix[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 = matrix[i][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];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//De acordo com a comparação dos valores, o sistema busca o número do cadastro que é correspondente</w:t>
      </w:r>
    </w:p>
    <w:p w14:paraId="2A22ED44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} </w:t>
      </w:r>
    </w:p>
    <w:p w14:paraId="18F523BB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//O índice [0] se compara com o primeiro e fica estável, só recebendo os outros valores para comparacao. No final, ele recebe o maior valor.</w:t>
      </w:r>
    </w:p>
    <w:p w14:paraId="0F688CD9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38F01CBD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maior = matrix[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];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//Substituindo o valor do kw pela sua referência "Cadastro".</w:t>
      </w:r>
    </w:p>
    <w:p w14:paraId="6E8B4DD2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}</w:t>
      </w:r>
    </w:p>
    <w:p w14:paraId="71355AA3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"\n* MAIOR consumo de Kw.\n Cliente número:\n %.0f com %.0fKW\n"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, maior, m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a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trix[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]);</w:t>
      </w:r>
    </w:p>
    <w:p w14:paraId="26E3080B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}</w:t>
      </w:r>
    </w:p>
    <w:p w14:paraId="6EB845F7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</w:p>
    <w:p w14:paraId="2E6108DF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//FUNÇÂO: Quem gastou MENOS:</w:t>
      </w:r>
    </w:p>
    <w:p w14:paraId="5B9E1B77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5B9096DF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void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menos_gastou(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float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matrix[clientes][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3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]){</w:t>
      </w:r>
    </w:p>
    <w:p w14:paraId="54F8BF67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</w:p>
    <w:p w14:paraId="65D3BCD0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float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menor; </w:t>
      </w:r>
    </w:p>
    <w:p w14:paraId="06FF7512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113AF089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for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(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int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i=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; i&lt;clientes; i++){</w:t>
      </w:r>
    </w:p>
    <w:p w14:paraId="1D2A65B4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7E8C6B20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if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(matrix[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 &gt; matrix[i][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]){</w:t>
      </w:r>
    </w:p>
    <w:p w14:paraId="6BF6A86D" w14:textId="668D373C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matrix[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 = matrix[i][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];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//Se o valor do índice[0] for maior que o valor do í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n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die[1], índice[0] recebe o valor de índie[1]. Caso contrário, índi</w:t>
      </w:r>
      <w:r w:rsidR="002B5343">
        <w:rPr>
          <w:rFonts w:ascii="Monaco" w:hAnsi="Monaco"/>
          <w:color w:val="AAAAAA"/>
          <w:sz w:val="16"/>
          <w:szCs w:val="16"/>
          <w:lang w:val="en-US" w:eastAsia="en-US"/>
        </w:rPr>
        <w:t>c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e[0] continua com seu va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l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or.</w:t>
      </w:r>
    </w:p>
    <w:p w14:paraId="70A85CE6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matrix[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 = matrix[i][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];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//De acordo com a comparação dos valores, o sistema busca o número do cadastro que é correspondente</w:t>
      </w:r>
    </w:p>
    <w:p w14:paraId="0600D4C6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} </w:t>
      </w:r>
    </w:p>
    <w:p w14:paraId="68EF7516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//O índice [0] se compara com o primeiro e fica estável, só recebendo os outros valores para comparacao. No final, ele recebe o maior valor.</w:t>
      </w:r>
    </w:p>
    <w:p w14:paraId="456BBFEF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51AEFFBA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menor = matrix[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];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//Substituindo o valor do kw pela sua referência "Cadastro".</w:t>
      </w:r>
    </w:p>
    <w:p w14:paraId="41955C7C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}</w:t>
      </w:r>
    </w:p>
    <w:p w14:paraId="1A09D9B1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</w:t>
      </w:r>
    </w:p>
    <w:p w14:paraId="06F10A36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"\n* MENOR consumo de Kw.\n Cliente número:\n %.0f com %.0fKW\n"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, menor, m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a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trix[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]); </w:t>
      </w:r>
    </w:p>
    <w:p w14:paraId="682161DA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63B3D6CA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}</w:t>
      </w:r>
    </w:p>
    <w:p w14:paraId="0543E11F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18201EA8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//FUNÇÂO: Consumo MEDIO:</w:t>
      </w:r>
    </w:p>
    <w:p w14:paraId="2344D5F2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22D06042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int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consumo_medio(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float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matrix[clientes][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3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]){</w:t>
      </w:r>
    </w:p>
    <w:p w14:paraId="2F09986C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//se colocar VOID o resultado dá errado.</w:t>
      </w:r>
    </w:p>
    <w:p w14:paraId="1E2935E9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lastRenderedPageBreak/>
        <w:t xml:space="preserve">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int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media;</w:t>
      </w:r>
    </w:p>
    <w:p w14:paraId="2E05FAD8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36750A15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for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(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int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i=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; i&lt;clientes; i++){</w:t>
      </w:r>
    </w:p>
    <w:p w14:paraId="4310AAC2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media += matrix[i][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];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//Soma todos os valores da coluna da matriz.</w:t>
      </w:r>
    </w:p>
    <w:p w14:paraId="7173BA3A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}</w:t>
      </w:r>
    </w:p>
    <w:p w14:paraId="7FBC3688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7284FC29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"\n* MÉDIA de consumo da cidade é:\n %.0d Kw \n"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, media/clientes);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//O resultado da soma é dividido pelo número de clientes no cadastro.</w:t>
      </w:r>
    </w:p>
    <w:p w14:paraId="72CA9B5D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}</w:t>
      </w:r>
    </w:p>
    <w:p w14:paraId="61B74355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4E9EFA28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//FUNÇÂO: Quantos ACIMA de 170KW:</w:t>
      </w:r>
    </w:p>
    <w:p w14:paraId="43EFA80C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5C0EB431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void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acima_170(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float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matrix[clientes][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3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]){</w:t>
      </w:r>
    </w:p>
    <w:p w14:paraId="3B23A1DB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</w:p>
    <w:p w14:paraId="6105112B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int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amais=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//Tava dando errado porque nao tinha dado valor de 0 para esta variavel</w:t>
      </w:r>
    </w:p>
    <w:p w14:paraId="1A708AD2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6A8A58DA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for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(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int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i=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; i&lt;clientes; i++){</w:t>
      </w:r>
    </w:p>
    <w:p w14:paraId="587F96BC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if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(matrix[i][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] &gt; 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170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){ </w:t>
      </w:r>
    </w:p>
    <w:p w14:paraId="31C68795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amais++;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//O looping vai ver quantos valores estão acima de 170 e caso verdadeiro, ad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i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ciona 1 para a variavel contadora.</w:t>
      </w:r>
    </w:p>
    <w:p w14:paraId="284C3E71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}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else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{</w:t>
      </w:r>
    </w:p>
    <w:p w14:paraId="10042A54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amais = amais;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//Caso falso, o valor da contadora permanece.</w:t>
      </w:r>
    </w:p>
    <w:p w14:paraId="0AD8919D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}</w:t>
      </w:r>
    </w:p>
    <w:p w14:paraId="3156F73F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}</w:t>
      </w:r>
    </w:p>
    <w:p w14:paraId="7058031A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"\n* Número de clientes ACIMA de 170Kw:\n %d\n"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, amais);  </w:t>
      </w:r>
    </w:p>
    <w:p w14:paraId="7B7BE6C4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}</w:t>
      </w:r>
    </w:p>
    <w:p w14:paraId="5B50E3D0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49409115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//FUNÇÂO: Cadastrar NOVO CLIENTE:</w:t>
      </w:r>
    </w:p>
    <w:p w14:paraId="4D0AA965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2D116E92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void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cadastro(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float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matrix[clientes][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3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]){</w:t>
      </w:r>
    </w:p>
    <w:p w14:paraId="10CB9994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int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add= clientes +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//Almentar o índice de linhas da matrix</w:t>
      </w:r>
    </w:p>
    <w:p w14:paraId="6DCF81A1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4CACE68A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</w:p>
    <w:p w14:paraId="20150916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"Número de cadastro: \n"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);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//O usuário coloca o número do cadastro</w:t>
      </w:r>
    </w:p>
    <w:p w14:paraId="620A595F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"&gt;&gt; 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);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//Indicar ao usuário uma espera da resposta.</w:t>
      </w:r>
    </w:p>
    <w:p w14:paraId="42137D2F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scanf(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"%f"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, &amp;matrix[add][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]);</w:t>
      </w:r>
    </w:p>
    <w:p w14:paraId="00B64E97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while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((c= getchar())!= 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'\n'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&amp;&amp; c!=EOF){};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//Limpeza de buffer</w:t>
      </w:r>
    </w:p>
    <w:p w14:paraId="6CF1BA83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108D349F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"Quantidade de Kw consumidos: \n"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);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//O usuário coloca a quantidade de KW.</w:t>
      </w:r>
    </w:p>
    <w:p w14:paraId="14286E8A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"&gt;&gt; 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);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//Indicar ao usuário uma espera da resposta.</w:t>
      </w:r>
    </w:p>
    <w:p w14:paraId="6E254F24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scanf(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"%f"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, &amp;matrix[add][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]);</w:t>
      </w:r>
    </w:p>
    <w:p w14:paraId="2859FBF6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while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((c= getchar())!= 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'\n'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&amp;&amp; c!=EOF){};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//Limpeza de buffer</w:t>
      </w:r>
    </w:p>
    <w:p w14:paraId="1F23C4CA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</w:p>
    <w:p w14:paraId="3A414A9B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matrix[add][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2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 = calculo(matrix[add][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]);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//A função calculo calcula o valor a ser pago.</w:t>
      </w:r>
    </w:p>
    <w:p w14:paraId="75D7F240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</w:p>
    <w:p w14:paraId="78756833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</w:p>
    <w:p w14:paraId="4B2B5C8B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"\n- NOVO CLIENTE CADASTRADO COM SUCESSO! \n"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598A2F9D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</w:p>
    <w:p w14:paraId="25518230" w14:textId="6F971D93" w:rsidR="00006B43" w:rsidRPr="009025EF" w:rsidRDefault="00006B43" w:rsidP="002B534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 *Cadastro no.: %.0f \n *Kw: %.0f \n *Total a pagar: %.2f\n\n"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, matrix[add][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], m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a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trix[add][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], matrix[add][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2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]); </w:t>
      </w:r>
      <w:r w:rsidR="002B5343">
        <w:rPr>
          <w:rFonts w:ascii="Monaco" w:hAnsi="Monaco"/>
          <w:color w:val="AAAAAA"/>
          <w:sz w:val="16"/>
          <w:szCs w:val="16"/>
          <w:lang w:val="en-US" w:eastAsia="en-US"/>
        </w:rPr>
        <w:t>//Impressão das informacões dadas: Cadastro, KW e valor a p</w:t>
      </w:r>
      <w:r w:rsidR="002B5343">
        <w:rPr>
          <w:rFonts w:ascii="Monaco" w:hAnsi="Monaco"/>
          <w:color w:val="AAAAAA"/>
          <w:sz w:val="16"/>
          <w:szCs w:val="16"/>
          <w:lang w:val="en-US" w:eastAsia="en-US"/>
        </w:rPr>
        <w:t>a</w:t>
      </w:r>
      <w:r w:rsidR="002B5343">
        <w:rPr>
          <w:rFonts w:ascii="Monaco" w:hAnsi="Monaco"/>
          <w:color w:val="AAAAAA"/>
          <w:sz w:val="16"/>
          <w:szCs w:val="16"/>
          <w:lang w:val="en-US" w:eastAsia="en-US"/>
        </w:rPr>
        <w:t>gar.</w:t>
      </w:r>
    </w:p>
    <w:p w14:paraId="42FC3159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5FFDE8DD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}</w:t>
      </w:r>
    </w:p>
    <w:p w14:paraId="2ADB55B5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3B73B80D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//FUNÇÂO: MENU.</w:t>
      </w:r>
    </w:p>
    <w:p w14:paraId="6168A682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06C8B6A0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void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menu(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float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matrix[clientes][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3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]){</w:t>
      </w:r>
    </w:p>
    <w:p w14:paraId="5D12D318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int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opcao;</w:t>
      </w:r>
    </w:p>
    <w:p w14:paraId="363917AF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474E77DB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"\n******************************************\n"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2858D9E3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"****              MENU                ****\n"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73AB9E52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"******************************************\n"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19E5AD39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"Escolha uma das opções: \n\n"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1B3319E2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"1 - Consumidor com MAIOR gasto \n"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1274B318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"2 - Consumidor com MENOR gasto \n"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220757D8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lastRenderedPageBreak/>
        <w:t xml:space="preserve">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"3 - Quantidade de consumidores ACIMA de 170Kw \n"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0EC1AED2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"4 - Consumo MÉDIO da cidade (em Kw) \n"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375C6E5B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"5 - Cadastro de NOVO CLIENTE \n"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70025825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24FC8166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"&gt;&gt; 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);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//Indicar ao usuário uma espera da resposta.</w:t>
      </w:r>
    </w:p>
    <w:p w14:paraId="05FCE692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scanf(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"%d"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, &amp;opcao);</w:t>
      </w:r>
    </w:p>
    <w:p w14:paraId="52263193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while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((c= getchar())!= 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'\n'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&amp;&amp; c!=EOF){};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//Limpeza de buffer</w:t>
      </w:r>
    </w:p>
    <w:p w14:paraId="1E48B9A2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67063E89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if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((opcao &gt;=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)&amp;&amp;(opcao &lt;=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5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)){</w:t>
      </w:r>
    </w:p>
    <w:p w14:paraId="759A00EE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switch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(opcao){</w:t>
      </w:r>
    </w:p>
    <w:p w14:paraId="3022B1A2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case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:</w:t>
      </w:r>
    </w:p>
    <w:p w14:paraId="3E056167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mais_gastou(matrix);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//Chama a função de quem gastou mais.</w:t>
      </w:r>
    </w:p>
    <w:p w14:paraId="6F76862E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break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;</w:t>
      </w:r>
    </w:p>
    <w:p w14:paraId="310683C7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61FA46E0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case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2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:</w:t>
      </w:r>
    </w:p>
    <w:p w14:paraId="597DFA8E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menos_gastou(matrix);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//Chama a função de quem gastou menos.</w:t>
      </w:r>
    </w:p>
    <w:p w14:paraId="51020B1A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break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;</w:t>
      </w:r>
    </w:p>
    <w:p w14:paraId="5670C567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3F51DBE8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case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3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:</w:t>
      </w:r>
    </w:p>
    <w:p w14:paraId="426E24CE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acima_170(matrix);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//Chama a função de quantos gastaram acima de 170.</w:t>
      </w:r>
    </w:p>
    <w:p w14:paraId="1686BE4B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break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;</w:t>
      </w:r>
    </w:p>
    <w:p w14:paraId="4A3EF35A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6C0A8EB2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case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4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:</w:t>
      </w:r>
    </w:p>
    <w:p w14:paraId="6C113C0C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consumo_medio(matrix);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//Chama a função do consumo médio da cidade.</w:t>
      </w:r>
    </w:p>
    <w:p w14:paraId="6C397C16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break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;</w:t>
      </w:r>
    </w:p>
    <w:p w14:paraId="745A4F33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479D576E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case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5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:</w:t>
      </w:r>
    </w:p>
    <w:p w14:paraId="7A2FF332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cadastro(matrix);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//Chama a função para cadastro de cliente.</w:t>
      </w:r>
    </w:p>
    <w:p w14:paraId="1C91B602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break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;</w:t>
      </w:r>
    </w:p>
    <w:p w14:paraId="1D00337C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2BC3DDD6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default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:</w:t>
      </w:r>
    </w:p>
    <w:p w14:paraId="142220A7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break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;</w:t>
      </w:r>
    </w:p>
    <w:p w14:paraId="7C4B6C33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} </w:t>
      </w:r>
    </w:p>
    <w:p w14:paraId="7482CFF1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}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else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{</w:t>
      </w:r>
    </w:p>
    <w:p w14:paraId="597054A6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"Por favor, escolha uma opção válida."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);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//Se escolher opcao inválida</w:t>
      </w:r>
    </w:p>
    <w:p w14:paraId="456C4723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}</w:t>
      </w:r>
    </w:p>
    <w:p w14:paraId="65F1D398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094F4BCF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char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voltar; </w:t>
      </w:r>
    </w:p>
    <w:p w14:paraId="421BF2A8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</w:p>
    <w:p w14:paraId="4538E22F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"\nDeseja voltar ao Menu? s/n\n"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);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//Opcao de voltar ao MENU</w:t>
      </w:r>
    </w:p>
    <w:p w14:paraId="324A0608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"&gt;&gt; 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//Indicar ao usuário uma espera da resposta.</w:t>
      </w:r>
    </w:p>
    <w:p w14:paraId="5CD63C64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scanf(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"%c"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, &amp;voltar);</w:t>
      </w:r>
    </w:p>
    <w:p w14:paraId="21D7C037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while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((c= getchar())!= 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'\n'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&amp;&amp; c!=EOF){};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//Limpeza de buffer</w:t>
      </w:r>
    </w:p>
    <w:p w14:paraId="6CF5C96E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</w:p>
    <w:p w14:paraId="2C3D7DCB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if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(voltar== 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's'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){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//Opcao de voltar ao MENU é SIM chama a função menu().</w:t>
      </w:r>
    </w:p>
    <w:p w14:paraId="4E0F9FE6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  menu(matrix);</w:t>
      </w:r>
    </w:p>
    <w:p w14:paraId="48761B83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}</w:t>
      </w:r>
    </w:p>
    <w:p w14:paraId="760A4C13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else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{</w:t>
      </w:r>
    </w:p>
    <w:p w14:paraId="04156CCB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"\n---Agradecemos seu contato.---\n\n"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);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//Opcao de voltar ao MENU é NAO imprime um agradecimento na tela.</w:t>
      </w:r>
    </w:p>
    <w:p w14:paraId="44FB4CD6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}</w:t>
      </w:r>
    </w:p>
    <w:p w14:paraId="77BF8435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}</w:t>
      </w:r>
    </w:p>
    <w:p w14:paraId="093FD6A0" w14:textId="77777777" w:rsidR="00006B43" w:rsidRPr="009025EF" w:rsidRDefault="00006B43" w:rsidP="004A65F6">
      <w:pPr>
        <w:shd w:val="clear" w:color="auto" w:fill="FFFFFE"/>
        <w:spacing w:after="240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711964DB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 ******************************************</w:t>
      </w:r>
    </w:p>
    <w:p w14:paraId="763F1041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 ****              MAIN                ****</w:t>
      </w:r>
    </w:p>
    <w:p w14:paraId="6C5F80A0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 ******************************************</w:t>
      </w:r>
    </w:p>
    <w:p w14:paraId="26D67370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0C17462A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int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main() {</w:t>
      </w:r>
    </w:p>
    <w:p w14:paraId="73EB6EC1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2A04D67B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int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numConta, totalKm, valPagar;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//Variáveis da função</w:t>
      </w:r>
    </w:p>
    <w:p w14:paraId="16A4E39C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</w:p>
    <w:p w14:paraId="4EBC909E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 Clientes já cadastrados:</w:t>
      </w:r>
    </w:p>
    <w:p w14:paraId="3304D909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5C070DBA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float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regis[clientes][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3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 = {</w:t>
      </w:r>
    </w:p>
    <w:p w14:paraId="15A68226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lastRenderedPageBreak/>
        <w:t xml:space="preserve">  {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1234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, 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110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, calculo(regis[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])}, </w:t>
      </w:r>
    </w:p>
    <w:p w14:paraId="2FDB9CA9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{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2345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, 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200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, calculo(regis[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])}, </w:t>
      </w:r>
    </w:p>
    <w:p w14:paraId="1715C35B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{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3456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, 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34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, calculo(regis[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2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])}, </w:t>
      </w:r>
    </w:p>
    <w:p w14:paraId="38F44A3C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{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4567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, 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77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, calculo(regis[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3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])}, </w:t>
      </w:r>
    </w:p>
    <w:p w14:paraId="0ED0A0EA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{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5678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, 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89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, calculo(regis[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4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][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])}</w:t>
      </w:r>
    </w:p>
    <w:p w14:paraId="74B9DE90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};</w:t>
      </w:r>
    </w:p>
    <w:p w14:paraId="199C24F0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1641D0F3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imprimir(regis);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//Chama a função de imprimir a tabela dos clientes já cadastrados.</w:t>
      </w:r>
    </w:p>
    <w:p w14:paraId="75F9B1DF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</w:p>
    <w:p w14:paraId="0729AFAD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printf(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"\n"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65453678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</w:p>
    <w:p w14:paraId="2B478365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menu(regis); </w:t>
      </w: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//Chama a função MENU para dar início ao atendimento.</w:t>
      </w:r>
    </w:p>
    <w:p w14:paraId="71887F72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1C8E3CBD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system (</w:t>
      </w:r>
      <w:r w:rsidRPr="009025EF">
        <w:rPr>
          <w:rFonts w:ascii="Monaco" w:hAnsi="Monaco"/>
          <w:color w:val="A31515"/>
          <w:sz w:val="16"/>
          <w:szCs w:val="16"/>
          <w:lang w:val="en-US" w:eastAsia="en-US"/>
        </w:rPr>
        <w:t>"pause"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17BCF01C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025EF">
        <w:rPr>
          <w:rFonts w:ascii="Monaco" w:hAnsi="Monaco"/>
          <w:color w:val="0000FF"/>
          <w:sz w:val="16"/>
          <w:szCs w:val="16"/>
          <w:lang w:val="en-US" w:eastAsia="en-US"/>
        </w:rPr>
        <w:t>return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 xml:space="preserve"> </w:t>
      </w:r>
      <w:r w:rsidRPr="009025EF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;</w:t>
      </w:r>
    </w:p>
    <w:p w14:paraId="465426A8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000000"/>
          <w:sz w:val="16"/>
          <w:szCs w:val="16"/>
          <w:lang w:val="en-US" w:eastAsia="en-US"/>
        </w:rPr>
        <w:t>}</w:t>
      </w:r>
    </w:p>
    <w:p w14:paraId="255BD59F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4F1EFF64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//** REFERÊNCIAS</w:t>
      </w:r>
    </w:p>
    <w:p w14:paraId="733875DE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 sobre funcoes com matrizes: &lt;https://www.programiz.com/c-programming/c-arrays-functions&gt;</w:t>
      </w:r>
    </w:p>
    <w:p w14:paraId="580EBDFB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489B3B99" w14:textId="77777777" w:rsidR="00006B43" w:rsidRPr="009025EF" w:rsidRDefault="00006B43" w:rsidP="004A65F6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025EF">
        <w:rPr>
          <w:rFonts w:ascii="Monaco" w:hAnsi="Monaco"/>
          <w:color w:val="AAAAAA"/>
          <w:sz w:val="16"/>
          <w:szCs w:val="16"/>
          <w:lang w:val="en-US" w:eastAsia="en-US"/>
        </w:rPr>
        <w:t>// sobre looping de comparações: &lt;https://www.programiz.com/c-programming/examples/array-largest-element&gt;</w:t>
      </w:r>
    </w:p>
    <w:p w14:paraId="77868013" w14:textId="77777777" w:rsidR="00277272" w:rsidRDefault="00277272" w:rsidP="00FE7040">
      <w:pPr>
        <w:spacing w:line="360" w:lineRule="auto"/>
        <w:rPr>
          <w:sz w:val="16"/>
          <w:szCs w:val="16"/>
        </w:rPr>
      </w:pPr>
    </w:p>
    <w:p w14:paraId="7DEC549B" w14:textId="77777777" w:rsidR="00277272" w:rsidRDefault="00277272" w:rsidP="00FE7040">
      <w:pPr>
        <w:spacing w:line="360" w:lineRule="auto"/>
        <w:rPr>
          <w:sz w:val="16"/>
          <w:szCs w:val="16"/>
        </w:rPr>
      </w:pPr>
    </w:p>
    <w:p w14:paraId="5BD68094" w14:textId="77777777" w:rsidR="00277272" w:rsidRDefault="00277272" w:rsidP="00277272">
      <w:pPr>
        <w:spacing w:line="360" w:lineRule="auto"/>
        <w:ind w:firstLine="426"/>
        <w:rPr>
          <w:szCs w:val="24"/>
          <w:u w:val="single"/>
        </w:rPr>
      </w:pPr>
      <w:r>
        <w:rPr>
          <w:szCs w:val="24"/>
          <w:u w:val="single"/>
        </w:rPr>
        <w:t>Imagem do código funcionando no seu computador</w:t>
      </w:r>
      <w:r w:rsidRPr="004F44EC">
        <w:rPr>
          <w:szCs w:val="24"/>
          <w:u w:val="single"/>
        </w:rPr>
        <w:t>:</w:t>
      </w:r>
    </w:p>
    <w:p w14:paraId="31BD514D" w14:textId="77777777" w:rsidR="00001256" w:rsidRDefault="00001256" w:rsidP="00277272">
      <w:pPr>
        <w:spacing w:line="360" w:lineRule="auto"/>
        <w:ind w:firstLine="426"/>
        <w:rPr>
          <w:szCs w:val="24"/>
          <w:u w:val="single"/>
        </w:rPr>
      </w:pPr>
    </w:p>
    <w:p w14:paraId="707E8A62" w14:textId="26859295" w:rsidR="00775E3C" w:rsidRDefault="005C0417" w:rsidP="00424E8A">
      <w:pPr>
        <w:spacing w:line="360" w:lineRule="auto"/>
        <w:rPr>
          <w:szCs w:val="24"/>
          <w:u w:val="single"/>
        </w:rPr>
      </w:pPr>
      <w:r>
        <w:rPr>
          <w:noProof/>
          <w:szCs w:val="24"/>
          <w:u w:val="single"/>
          <w:lang w:val="en-US" w:eastAsia="en-US"/>
        </w:rPr>
        <w:drawing>
          <wp:inline distT="0" distB="0" distL="0" distR="0" wp14:anchorId="6D552DDA" wp14:editId="32E5096F">
            <wp:extent cx="5744622" cy="355146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0" t="4308"/>
                    <a:stretch/>
                  </pic:blipFill>
                  <pic:spPr bwMode="auto">
                    <a:xfrm>
                      <a:off x="0" y="0"/>
                      <a:ext cx="5745801" cy="3552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FC165" w14:textId="77777777" w:rsidR="00775E3C" w:rsidRDefault="00775E3C" w:rsidP="00277272">
      <w:pPr>
        <w:spacing w:line="360" w:lineRule="auto"/>
        <w:ind w:firstLine="426"/>
        <w:rPr>
          <w:szCs w:val="24"/>
          <w:u w:val="single"/>
        </w:rPr>
      </w:pPr>
    </w:p>
    <w:p w14:paraId="17A7AFDC" w14:textId="0B3FA1AC" w:rsidR="005C0417" w:rsidRDefault="001E15CA" w:rsidP="00424E8A">
      <w:pPr>
        <w:spacing w:line="360" w:lineRule="auto"/>
        <w:rPr>
          <w:szCs w:val="24"/>
          <w:u w:val="single"/>
        </w:rPr>
      </w:pPr>
      <w:r>
        <w:rPr>
          <w:noProof/>
          <w:szCs w:val="24"/>
          <w:u w:val="single"/>
          <w:lang w:val="en-US" w:eastAsia="en-US"/>
        </w:rPr>
        <w:lastRenderedPageBreak/>
        <w:drawing>
          <wp:inline distT="0" distB="0" distL="0" distR="0" wp14:anchorId="2329F29E" wp14:editId="2867B976">
            <wp:extent cx="5589270" cy="334735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6" t="7029"/>
                    <a:stretch/>
                  </pic:blipFill>
                  <pic:spPr bwMode="auto">
                    <a:xfrm>
                      <a:off x="0" y="0"/>
                      <a:ext cx="5589270" cy="3347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4CA5C" w14:textId="77777777" w:rsidR="00424E8A" w:rsidRDefault="00424E8A" w:rsidP="00424E8A">
      <w:pPr>
        <w:spacing w:line="360" w:lineRule="auto"/>
        <w:rPr>
          <w:szCs w:val="24"/>
          <w:u w:val="single"/>
        </w:rPr>
      </w:pPr>
    </w:p>
    <w:p w14:paraId="7FB07A67" w14:textId="3BC06319" w:rsidR="00031039" w:rsidRDefault="00031039" w:rsidP="00424E8A">
      <w:pPr>
        <w:spacing w:line="360" w:lineRule="auto"/>
        <w:rPr>
          <w:szCs w:val="24"/>
          <w:u w:val="single"/>
        </w:rPr>
      </w:pPr>
      <w:r>
        <w:rPr>
          <w:noProof/>
          <w:szCs w:val="24"/>
          <w:u w:val="single"/>
          <w:lang w:val="en-US" w:eastAsia="en-US"/>
        </w:rPr>
        <w:drawing>
          <wp:inline distT="0" distB="0" distL="0" distR="0" wp14:anchorId="5EA69923" wp14:editId="379B294B">
            <wp:extent cx="5556613" cy="33147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3" t="7936"/>
                    <a:stretch/>
                  </pic:blipFill>
                  <pic:spPr bwMode="auto">
                    <a:xfrm>
                      <a:off x="0" y="0"/>
                      <a:ext cx="5556613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BE54E" w14:textId="77777777" w:rsidR="00031039" w:rsidRDefault="00031039" w:rsidP="00424E8A">
      <w:pPr>
        <w:spacing w:line="360" w:lineRule="auto"/>
        <w:rPr>
          <w:szCs w:val="24"/>
          <w:u w:val="single"/>
        </w:rPr>
      </w:pPr>
    </w:p>
    <w:p w14:paraId="4FE8D0FA" w14:textId="475D1A64" w:rsidR="00031039" w:rsidRDefault="00031039" w:rsidP="00424E8A">
      <w:pPr>
        <w:spacing w:line="360" w:lineRule="auto"/>
        <w:rPr>
          <w:szCs w:val="24"/>
          <w:u w:val="single"/>
        </w:rPr>
      </w:pPr>
      <w:r>
        <w:rPr>
          <w:noProof/>
          <w:szCs w:val="24"/>
          <w:u w:val="single"/>
          <w:lang w:val="en-US" w:eastAsia="en-US"/>
        </w:rPr>
        <w:lastRenderedPageBreak/>
        <w:drawing>
          <wp:inline distT="0" distB="0" distL="0" distR="0" wp14:anchorId="59CA367C" wp14:editId="166CDFFF">
            <wp:extent cx="5572942" cy="33065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0" t="8163"/>
                    <a:stretch/>
                  </pic:blipFill>
                  <pic:spPr bwMode="auto">
                    <a:xfrm>
                      <a:off x="0" y="0"/>
                      <a:ext cx="5572942" cy="3306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D8E72" w14:textId="77777777" w:rsidR="00333A19" w:rsidRDefault="00333A19" w:rsidP="00424E8A">
      <w:pPr>
        <w:spacing w:line="360" w:lineRule="auto"/>
        <w:rPr>
          <w:szCs w:val="24"/>
          <w:u w:val="single"/>
        </w:rPr>
      </w:pPr>
    </w:p>
    <w:p w14:paraId="412E65A2" w14:textId="6EC17FDA" w:rsidR="00333A19" w:rsidRDefault="00E959E5" w:rsidP="00424E8A">
      <w:pPr>
        <w:spacing w:line="360" w:lineRule="auto"/>
        <w:rPr>
          <w:szCs w:val="24"/>
          <w:u w:val="single"/>
        </w:rPr>
      </w:pPr>
      <w:r>
        <w:rPr>
          <w:noProof/>
          <w:szCs w:val="24"/>
          <w:u w:val="single"/>
          <w:lang w:val="en-US" w:eastAsia="en-US"/>
        </w:rPr>
        <w:drawing>
          <wp:inline distT="0" distB="0" distL="0" distR="0" wp14:anchorId="1052D332" wp14:editId="1C306880">
            <wp:extent cx="5572942" cy="327387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4 at 13.57.28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0" t="9071"/>
                    <a:stretch/>
                  </pic:blipFill>
                  <pic:spPr bwMode="auto">
                    <a:xfrm>
                      <a:off x="0" y="0"/>
                      <a:ext cx="5572942" cy="3273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C7379" w14:textId="77777777" w:rsidR="00F264E6" w:rsidRDefault="00F264E6" w:rsidP="00424E8A">
      <w:pPr>
        <w:spacing w:line="360" w:lineRule="auto"/>
        <w:rPr>
          <w:szCs w:val="24"/>
          <w:u w:val="single"/>
        </w:rPr>
      </w:pPr>
    </w:p>
    <w:p w14:paraId="5AD6ADE4" w14:textId="59BAB38D" w:rsidR="00F264E6" w:rsidRDefault="00F264E6" w:rsidP="00424E8A">
      <w:pPr>
        <w:spacing w:line="360" w:lineRule="auto"/>
        <w:rPr>
          <w:szCs w:val="24"/>
          <w:u w:val="single"/>
        </w:rPr>
      </w:pPr>
      <w:r>
        <w:rPr>
          <w:noProof/>
          <w:szCs w:val="24"/>
          <w:u w:val="single"/>
          <w:lang w:val="en-US" w:eastAsia="en-US"/>
        </w:rPr>
        <w:lastRenderedPageBreak/>
        <w:drawing>
          <wp:inline distT="0" distB="0" distL="0" distR="0" wp14:anchorId="6A870129" wp14:editId="520639F4">
            <wp:extent cx="5613763" cy="3314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4 at 13.52.02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1" t="7936"/>
                    <a:stretch/>
                  </pic:blipFill>
                  <pic:spPr bwMode="auto">
                    <a:xfrm>
                      <a:off x="0" y="0"/>
                      <a:ext cx="5613763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6A464" w14:textId="77777777" w:rsidR="005925EA" w:rsidRDefault="005925EA" w:rsidP="00424E8A">
      <w:pPr>
        <w:spacing w:line="360" w:lineRule="auto"/>
        <w:rPr>
          <w:szCs w:val="24"/>
          <w:u w:val="single"/>
        </w:rPr>
      </w:pPr>
    </w:p>
    <w:p w14:paraId="2A6D661F" w14:textId="77777777" w:rsidR="005925EA" w:rsidRDefault="005925EA" w:rsidP="00424E8A">
      <w:pPr>
        <w:spacing w:line="360" w:lineRule="auto"/>
        <w:rPr>
          <w:szCs w:val="24"/>
          <w:u w:val="single"/>
        </w:rPr>
      </w:pPr>
    </w:p>
    <w:p w14:paraId="41F38C47" w14:textId="77777777" w:rsidR="005925EA" w:rsidRDefault="005925EA" w:rsidP="00424E8A">
      <w:pPr>
        <w:spacing w:line="360" w:lineRule="auto"/>
        <w:rPr>
          <w:szCs w:val="24"/>
          <w:u w:val="single"/>
        </w:rPr>
      </w:pPr>
    </w:p>
    <w:p w14:paraId="3759518A" w14:textId="77777777" w:rsidR="005925EA" w:rsidRDefault="005925EA" w:rsidP="00424E8A">
      <w:pPr>
        <w:spacing w:line="360" w:lineRule="auto"/>
        <w:rPr>
          <w:szCs w:val="24"/>
          <w:u w:val="single"/>
        </w:rPr>
      </w:pPr>
    </w:p>
    <w:p w14:paraId="7899FB7D" w14:textId="77777777" w:rsidR="005925EA" w:rsidRDefault="005925EA" w:rsidP="00424E8A">
      <w:pPr>
        <w:spacing w:line="360" w:lineRule="auto"/>
        <w:rPr>
          <w:szCs w:val="24"/>
          <w:u w:val="single"/>
        </w:rPr>
      </w:pPr>
    </w:p>
    <w:p w14:paraId="4651DAE1" w14:textId="77777777" w:rsidR="005925EA" w:rsidRDefault="005925EA" w:rsidP="00424E8A">
      <w:pPr>
        <w:spacing w:line="360" w:lineRule="auto"/>
        <w:rPr>
          <w:szCs w:val="24"/>
          <w:u w:val="single"/>
        </w:rPr>
      </w:pPr>
    </w:p>
    <w:p w14:paraId="4D46B5F1" w14:textId="77777777" w:rsidR="005925EA" w:rsidRDefault="005925EA" w:rsidP="00424E8A">
      <w:pPr>
        <w:spacing w:line="360" w:lineRule="auto"/>
        <w:rPr>
          <w:szCs w:val="24"/>
          <w:u w:val="single"/>
        </w:rPr>
      </w:pPr>
    </w:p>
    <w:p w14:paraId="2CBEADFA" w14:textId="77777777" w:rsidR="005925EA" w:rsidRDefault="005925EA" w:rsidP="00424E8A">
      <w:pPr>
        <w:spacing w:line="360" w:lineRule="auto"/>
        <w:rPr>
          <w:szCs w:val="24"/>
          <w:u w:val="single"/>
        </w:rPr>
      </w:pPr>
    </w:p>
    <w:p w14:paraId="2A2517FA" w14:textId="77777777" w:rsidR="005925EA" w:rsidRDefault="005925EA" w:rsidP="00424E8A">
      <w:pPr>
        <w:spacing w:line="360" w:lineRule="auto"/>
        <w:rPr>
          <w:szCs w:val="24"/>
          <w:u w:val="single"/>
        </w:rPr>
      </w:pPr>
    </w:p>
    <w:p w14:paraId="6C15A896" w14:textId="77777777" w:rsidR="005925EA" w:rsidRDefault="005925EA" w:rsidP="00424E8A">
      <w:pPr>
        <w:spacing w:line="360" w:lineRule="auto"/>
        <w:rPr>
          <w:szCs w:val="24"/>
          <w:u w:val="single"/>
        </w:rPr>
      </w:pPr>
    </w:p>
    <w:p w14:paraId="15F1695F" w14:textId="77777777" w:rsidR="005925EA" w:rsidRDefault="005925EA" w:rsidP="00424E8A">
      <w:pPr>
        <w:spacing w:line="360" w:lineRule="auto"/>
        <w:rPr>
          <w:szCs w:val="24"/>
          <w:u w:val="single"/>
        </w:rPr>
      </w:pPr>
    </w:p>
    <w:p w14:paraId="6964241F" w14:textId="77777777" w:rsidR="005925EA" w:rsidRDefault="005925EA" w:rsidP="00424E8A">
      <w:pPr>
        <w:spacing w:line="360" w:lineRule="auto"/>
        <w:rPr>
          <w:szCs w:val="24"/>
          <w:u w:val="single"/>
        </w:rPr>
      </w:pPr>
    </w:p>
    <w:p w14:paraId="41CAA575" w14:textId="77777777" w:rsidR="005925EA" w:rsidRDefault="005925EA" w:rsidP="00424E8A">
      <w:pPr>
        <w:spacing w:line="360" w:lineRule="auto"/>
        <w:rPr>
          <w:szCs w:val="24"/>
          <w:u w:val="single"/>
        </w:rPr>
      </w:pPr>
    </w:p>
    <w:p w14:paraId="163A5E6F" w14:textId="77777777" w:rsidR="005925EA" w:rsidRDefault="005925EA" w:rsidP="00424E8A">
      <w:pPr>
        <w:spacing w:line="360" w:lineRule="auto"/>
        <w:rPr>
          <w:szCs w:val="24"/>
          <w:u w:val="single"/>
        </w:rPr>
      </w:pPr>
    </w:p>
    <w:p w14:paraId="58459580" w14:textId="77777777" w:rsidR="005925EA" w:rsidRDefault="005925EA" w:rsidP="00424E8A">
      <w:pPr>
        <w:spacing w:line="360" w:lineRule="auto"/>
        <w:rPr>
          <w:szCs w:val="24"/>
          <w:u w:val="single"/>
        </w:rPr>
      </w:pPr>
    </w:p>
    <w:p w14:paraId="00852CCA" w14:textId="77777777" w:rsidR="005925EA" w:rsidRDefault="005925EA" w:rsidP="00424E8A">
      <w:pPr>
        <w:spacing w:line="360" w:lineRule="auto"/>
        <w:rPr>
          <w:szCs w:val="24"/>
          <w:u w:val="single"/>
        </w:rPr>
      </w:pPr>
    </w:p>
    <w:p w14:paraId="1F7E7721" w14:textId="77777777" w:rsidR="005925EA" w:rsidRDefault="005925EA" w:rsidP="00424E8A">
      <w:pPr>
        <w:spacing w:line="360" w:lineRule="auto"/>
        <w:rPr>
          <w:szCs w:val="24"/>
          <w:u w:val="single"/>
        </w:rPr>
      </w:pPr>
    </w:p>
    <w:p w14:paraId="51ACFECF" w14:textId="77777777" w:rsidR="005925EA" w:rsidRDefault="005925EA" w:rsidP="00424E8A">
      <w:pPr>
        <w:spacing w:line="360" w:lineRule="auto"/>
        <w:rPr>
          <w:szCs w:val="24"/>
          <w:u w:val="single"/>
        </w:rPr>
      </w:pPr>
    </w:p>
    <w:p w14:paraId="66117897" w14:textId="77777777" w:rsidR="00FE5257" w:rsidRDefault="00FE5257" w:rsidP="00424E8A">
      <w:pPr>
        <w:spacing w:line="360" w:lineRule="auto"/>
        <w:rPr>
          <w:szCs w:val="24"/>
          <w:u w:val="single"/>
        </w:rPr>
      </w:pPr>
    </w:p>
    <w:p w14:paraId="2E603921" w14:textId="4C5542D4" w:rsidR="00277272" w:rsidRPr="009D7891" w:rsidRDefault="00B94BA1" w:rsidP="00277272">
      <w:pPr>
        <w:pStyle w:val="Heading1"/>
        <w:widowControl w:val="0"/>
        <w:numPr>
          <w:ilvl w:val="0"/>
          <w:numId w:val="19"/>
        </w:numPr>
        <w:spacing w:after="480"/>
        <w:ind w:left="431" w:hanging="431"/>
        <w:rPr>
          <w:szCs w:val="24"/>
        </w:rPr>
      </w:pPr>
      <w:r>
        <w:rPr>
          <w:szCs w:val="24"/>
        </w:rPr>
        <w:lastRenderedPageBreak/>
        <w:t>EXERCÍCIO 3</w:t>
      </w:r>
    </w:p>
    <w:p w14:paraId="14EF53A9" w14:textId="77777777" w:rsidR="000F0DE5" w:rsidRPr="00FE5257" w:rsidRDefault="00277272" w:rsidP="00FE5257">
      <w:pPr>
        <w:widowControl w:val="0"/>
        <w:autoSpaceDE w:val="0"/>
        <w:autoSpaceDN w:val="0"/>
        <w:adjustRightInd w:val="0"/>
        <w:spacing w:after="240" w:line="360" w:lineRule="auto"/>
        <w:ind w:firstLine="426"/>
        <w:rPr>
          <w:color w:val="000000"/>
          <w:szCs w:val="24"/>
          <w:lang w:val="en-US"/>
        </w:rPr>
      </w:pPr>
      <w:r w:rsidRPr="00FE5257">
        <w:rPr>
          <w:szCs w:val="24"/>
        </w:rPr>
        <w:t xml:space="preserve">ENUNCIADO: </w:t>
      </w:r>
      <w:r w:rsidR="000F0DE5" w:rsidRPr="00FE5257">
        <w:rPr>
          <w:color w:val="000000"/>
          <w:szCs w:val="24"/>
          <w:lang w:val="en-US"/>
        </w:rPr>
        <w:t>Dizemos que uma matriz quadrada inteira é um quadrado mágico se a soma dos elementos de cada linha, a soma dos elementos de cada coluna e a soma dos el</w:t>
      </w:r>
      <w:r w:rsidR="000F0DE5" w:rsidRPr="00FE5257">
        <w:rPr>
          <w:color w:val="000000"/>
          <w:szCs w:val="24"/>
          <w:lang w:val="en-US"/>
        </w:rPr>
        <w:t>e</w:t>
      </w:r>
      <w:r w:rsidR="000F0DE5" w:rsidRPr="00FE5257">
        <w:rPr>
          <w:color w:val="000000"/>
          <w:szCs w:val="24"/>
          <w:lang w:val="en-US"/>
        </w:rPr>
        <w:t>mentos das diagonais principal e secundária são todas iguais. Dada uma matriz quadrada d</w:t>
      </w:r>
      <w:r w:rsidR="000F0DE5" w:rsidRPr="00FE5257">
        <w:rPr>
          <w:color w:val="000000"/>
          <w:szCs w:val="24"/>
          <w:lang w:val="en-US"/>
        </w:rPr>
        <w:t>i</w:t>
      </w:r>
      <w:r w:rsidR="000F0DE5" w:rsidRPr="00FE5257">
        <w:rPr>
          <w:color w:val="000000"/>
          <w:szCs w:val="24"/>
          <w:lang w:val="en-US"/>
        </w:rPr>
        <w:t xml:space="preserve">mensão MxM, verifique se ela é um quadrado mágico através de um algoritmo. </w:t>
      </w:r>
    </w:p>
    <w:p w14:paraId="3C693E94" w14:textId="77777777" w:rsidR="000F0DE5" w:rsidRPr="00FE5257" w:rsidRDefault="000F0DE5" w:rsidP="00DF758B">
      <w:pPr>
        <w:widowControl w:val="0"/>
        <w:autoSpaceDE w:val="0"/>
        <w:autoSpaceDN w:val="0"/>
        <w:adjustRightInd w:val="0"/>
        <w:spacing w:after="120" w:line="360" w:lineRule="auto"/>
        <w:ind w:firstLine="425"/>
        <w:rPr>
          <w:color w:val="000000"/>
          <w:szCs w:val="24"/>
          <w:lang w:val="en-US"/>
        </w:rPr>
      </w:pPr>
      <w:r w:rsidRPr="00FE5257">
        <w:rPr>
          <w:color w:val="000000"/>
          <w:szCs w:val="24"/>
          <w:lang w:val="en-US"/>
        </w:rPr>
        <w:t xml:space="preserve">Exemplo de matriz quadrado mágico: </w:t>
      </w:r>
    </w:p>
    <w:p w14:paraId="4D47B32E" w14:textId="4ED63064" w:rsidR="003507F7" w:rsidRDefault="00FE5257" w:rsidP="003507F7">
      <w:pPr>
        <w:widowControl w:val="0"/>
        <w:autoSpaceDE w:val="0"/>
        <w:autoSpaceDN w:val="0"/>
        <w:adjustRightInd w:val="0"/>
        <w:jc w:val="center"/>
        <w:rPr>
          <w:color w:val="000000"/>
          <w:szCs w:val="24"/>
          <w:lang w:val="en-US"/>
        </w:rPr>
      </w:pPr>
      <w:r>
        <w:rPr>
          <w:color w:val="000000"/>
          <w:szCs w:val="24"/>
          <w:lang w:val="en-US"/>
        </w:rPr>
        <w:t>[</w:t>
      </w:r>
      <w:r w:rsidR="003507F7">
        <w:rPr>
          <w:color w:val="000000"/>
          <w:szCs w:val="24"/>
          <w:lang w:val="en-US"/>
        </w:rPr>
        <w:t xml:space="preserve"> </w:t>
      </w:r>
      <w:r w:rsidR="00CB539E">
        <w:rPr>
          <w:color w:val="000000"/>
          <w:szCs w:val="24"/>
          <w:lang w:val="en-US"/>
        </w:rPr>
        <w:t xml:space="preserve"> </w:t>
      </w:r>
      <w:r w:rsidR="000F0DE5" w:rsidRPr="00FE5257">
        <w:rPr>
          <w:color w:val="000000"/>
          <w:szCs w:val="24"/>
          <w:lang w:val="en-US"/>
        </w:rPr>
        <w:t>8</w:t>
      </w:r>
      <w:r w:rsidR="00CB539E">
        <w:rPr>
          <w:color w:val="000000"/>
          <w:szCs w:val="24"/>
          <w:lang w:val="en-US"/>
        </w:rPr>
        <w:t xml:space="preserve"> </w:t>
      </w:r>
      <w:r w:rsidR="003507F7">
        <w:rPr>
          <w:color w:val="000000"/>
          <w:szCs w:val="24"/>
          <w:lang w:val="en-US"/>
        </w:rPr>
        <w:t xml:space="preserve"> </w:t>
      </w:r>
      <w:r w:rsidR="000F0DE5" w:rsidRPr="00FE5257">
        <w:rPr>
          <w:color w:val="000000"/>
          <w:szCs w:val="24"/>
          <w:lang w:val="en-US"/>
        </w:rPr>
        <w:t>0</w:t>
      </w:r>
      <w:r w:rsidR="00CB539E">
        <w:rPr>
          <w:color w:val="000000"/>
          <w:szCs w:val="24"/>
          <w:lang w:val="en-US"/>
        </w:rPr>
        <w:t xml:space="preserve"> </w:t>
      </w:r>
      <w:r w:rsidR="003507F7">
        <w:rPr>
          <w:color w:val="000000"/>
          <w:szCs w:val="24"/>
          <w:lang w:val="en-US"/>
        </w:rPr>
        <w:t xml:space="preserve"> </w:t>
      </w:r>
      <w:r w:rsidR="000F0DE5" w:rsidRPr="00FE5257">
        <w:rPr>
          <w:color w:val="000000"/>
          <w:szCs w:val="24"/>
          <w:lang w:val="en-US"/>
        </w:rPr>
        <w:t>7</w:t>
      </w:r>
      <w:r w:rsidR="003507F7">
        <w:rPr>
          <w:color w:val="000000"/>
          <w:szCs w:val="24"/>
          <w:lang w:val="en-US"/>
        </w:rPr>
        <w:t xml:space="preserve"> </w:t>
      </w:r>
      <w:r w:rsidR="00CB539E">
        <w:rPr>
          <w:color w:val="000000"/>
          <w:szCs w:val="24"/>
          <w:lang w:val="en-US"/>
        </w:rPr>
        <w:t xml:space="preserve"> </w:t>
      </w:r>
      <w:r>
        <w:rPr>
          <w:color w:val="000000"/>
          <w:szCs w:val="24"/>
          <w:lang w:val="en-US"/>
        </w:rPr>
        <w:t>]</w:t>
      </w:r>
    </w:p>
    <w:p w14:paraId="097B9DD2" w14:textId="6987042C" w:rsidR="003507F7" w:rsidRDefault="000F0DE5" w:rsidP="003507F7">
      <w:pPr>
        <w:widowControl w:val="0"/>
        <w:autoSpaceDE w:val="0"/>
        <w:autoSpaceDN w:val="0"/>
        <w:adjustRightInd w:val="0"/>
        <w:jc w:val="center"/>
        <w:rPr>
          <w:color w:val="000000"/>
          <w:position w:val="2"/>
          <w:szCs w:val="24"/>
          <w:lang w:val="en-US"/>
        </w:rPr>
      </w:pPr>
      <w:r w:rsidRPr="00FE5257">
        <w:rPr>
          <w:color w:val="000000"/>
          <w:position w:val="2"/>
          <w:szCs w:val="24"/>
          <w:lang w:val="en-US"/>
        </w:rPr>
        <w:t>[</w:t>
      </w:r>
      <w:r w:rsidR="00CB539E">
        <w:rPr>
          <w:color w:val="000000"/>
          <w:position w:val="2"/>
          <w:szCs w:val="24"/>
          <w:lang w:val="en-US"/>
        </w:rPr>
        <w:t xml:space="preserve"> </w:t>
      </w:r>
      <w:r w:rsidR="003507F7">
        <w:rPr>
          <w:color w:val="000000"/>
          <w:position w:val="2"/>
          <w:szCs w:val="24"/>
          <w:lang w:val="en-US"/>
        </w:rPr>
        <w:t xml:space="preserve"> </w:t>
      </w:r>
      <w:r w:rsidRPr="00FE5257">
        <w:rPr>
          <w:color w:val="000000"/>
          <w:szCs w:val="24"/>
          <w:lang w:val="en-US"/>
        </w:rPr>
        <w:t xml:space="preserve">4 </w:t>
      </w:r>
      <w:r w:rsidR="00CB539E">
        <w:rPr>
          <w:color w:val="000000"/>
          <w:szCs w:val="24"/>
          <w:lang w:val="en-US"/>
        </w:rPr>
        <w:t xml:space="preserve"> </w:t>
      </w:r>
      <w:r w:rsidRPr="00FE5257">
        <w:rPr>
          <w:color w:val="000000"/>
          <w:szCs w:val="24"/>
          <w:lang w:val="en-US"/>
        </w:rPr>
        <w:t xml:space="preserve">5 </w:t>
      </w:r>
      <w:r w:rsidR="00CB539E">
        <w:rPr>
          <w:color w:val="000000"/>
          <w:szCs w:val="24"/>
          <w:lang w:val="en-US"/>
        </w:rPr>
        <w:t xml:space="preserve"> </w:t>
      </w:r>
      <w:r w:rsidRPr="00FE5257">
        <w:rPr>
          <w:color w:val="000000"/>
          <w:szCs w:val="24"/>
          <w:lang w:val="en-US"/>
        </w:rPr>
        <w:t>6</w:t>
      </w:r>
      <w:r w:rsidR="003507F7">
        <w:rPr>
          <w:color w:val="000000"/>
          <w:szCs w:val="24"/>
          <w:lang w:val="en-US"/>
        </w:rPr>
        <w:t xml:space="preserve"> </w:t>
      </w:r>
      <w:r w:rsidR="00CB539E">
        <w:rPr>
          <w:color w:val="000000"/>
          <w:szCs w:val="24"/>
          <w:lang w:val="en-US"/>
        </w:rPr>
        <w:t xml:space="preserve"> </w:t>
      </w:r>
      <w:r w:rsidRPr="00FE5257">
        <w:rPr>
          <w:color w:val="000000"/>
          <w:position w:val="2"/>
          <w:szCs w:val="24"/>
          <w:lang w:val="en-US"/>
        </w:rPr>
        <w:t>]</w:t>
      </w:r>
    </w:p>
    <w:p w14:paraId="2C9298D8" w14:textId="52EE6E33" w:rsidR="000F0DE5" w:rsidRPr="00FE5257" w:rsidRDefault="00FE5257" w:rsidP="003507F7">
      <w:pPr>
        <w:widowControl w:val="0"/>
        <w:autoSpaceDE w:val="0"/>
        <w:autoSpaceDN w:val="0"/>
        <w:adjustRightInd w:val="0"/>
        <w:jc w:val="center"/>
        <w:rPr>
          <w:color w:val="000000"/>
          <w:szCs w:val="24"/>
          <w:lang w:val="en-US"/>
        </w:rPr>
      </w:pPr>
      <w:r>
        <w:rPr>
          <w:color w:val="000000"/>
          <w:position w:val="2"/>
          <w:szCs w:val="24"/>
          <w:lang w:val="en-US"/>
        </w:rPr>
        <w:t>[</w:t>
      </w:r>
      <w:r w:rsidR="00CB539E">
        <w:rPr>
          <w:color w:val="000000"/>
          <w:position w:val="2"/>
          <w:szCs w:val="24"/>
          <w:lang w:val="en-US"/>
        </w:rPr>
        <w:t xml:space="preserve">  </w:t>
      </w:r>
      <w:r w:rsidR="000F0DE5" w:rsidRPr="00FE5257">
        <w:rPr>
          <w:color w:val="000000"/>
          <w:szCs w:val="24"/>
          <w:lang w:val="en-US"/>
        </w:rPr>
        <w:t>3 10</w:t>
      </w:r>
      <w:r w:rsidR="00CB539E">
        <w:rPr>
          <w:color w:val="000000"/>
          <w:szCs w:val="24"/>
          <w:lang w:val="en-US"/>
        </w:rPr>
        <w:t xml:space="preserve"> </w:t>
      </w:r>
      <w:r w:rsidR="000F0DE5" w:rsidRPr="00FE5257">
        <w:rPr>
          <w:color w:val="000000"/>
          <w:szCs w:val="24"/>
          <w:lang w:val="en-US"/>
        </w:rPr>
        <w:t xml:space="preserve"> 2</w:t>
      </w:r>
      <w:r w:rsidR="00CB539E">
        <w:rPr>
          <w:color w:val="000000"/>
          <w:szCs w:val="24"/>
          <w:lang w:val="en-US"/>
        </w:rPr>
        <w:t xml:space="preserve">  </w:t>
      </w:r>
      <w:r>
        <w:rPr>
          <w:color w:val="000000"/>
          <w:szCs w:val="24"/>
          <w:lang w:val="en-US"/>
        </w:rPr>
        <w:t>]</w:t>
      </w:r>
    </w:p>
    <w:p w14:paraId="46AFFB86" w14:textId="4EEB1C98" w:rsidR="00277272" w:rsidRDefault="00277272" w:rsidP="000F0DE5">
      <w:pPr>
        <w:spacing w:line="360" w:lineRule="auto"/>
        <w:ind w:firstLine="426"/>
        <w:rPr>
          <w:rFonts w:ascii="Times Roman" w:hAnsi="Times Roman" w:cs="Times Roman"/>
          <w:color w:val="000000"/>
          <w:szCs w:val="24"/>
          <w:lang w:val="en-US"/>
        </w:rPr>
      </w:pPr>
    </w:p>
    <w:p w14:paraId="68512E4D" w14:textId="77777777" w:rsidR="00277272" w:rsidRDefault="00277272" w:rsidP="00277272">
      <w:pPr>
        <w:spacing w:line="360" w:lineRule="auto"/>
        <w:rPr>
          <w:szCs w:val="24"/>
        </w:rPr>
      </w:pPr>
    </w:p>
    <w:p w14:paraId="0D6A2C06" w14:textId="77777777" w:rsidR="00277272" w:rsidRDefault="00277272" w:rsidP="00277272">
      <w:pPr>
        <w:spacing w:line="360" w:lineRule="auto"/>
        <w:ind w:firstLine="426"/>
        <w:rPr>
          <w:szCs w:val="24"/>
          <w:u w:val="single"/>
        </w:rPr>
      </w:pPr>
      <w:r w:rsidRPr="004F44EC">
        <w:rPr>
          <w:szCs w:val="24"/>
          <w:u w:val="single"/>
        </w:rPr>
        <w:t>Solução do aluno:</w:t>
      </w:r>
    </w:p>
    <w:p w14:paraId="2F2EA353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FF"/>
          <w:sz w:val="16"/>
          <w:szCs w:val="16"/>
          <w:lang w:val="en-US" w:eastAsia="en-US"/>
        </w:rPr>
        <w:t>#include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</w:t>
      </w:r>
      <w:r w:rsidRPr="009D77E7">
        <w:rPr>
          <w:rFonts w:ascii="Monaco" w:hAnsi="Monaco"/>
          <w:color w:val="0000FF"/>
          <w:sz w:val="16"/>
          <w:szCs w:val="16"/>
          <w:lang w:val="en-US" w:eastAsia="en-US"/>
        </w:rPr>
        <w:t>&lt;</w:t>
      </w:r>
      <w:r w:rsidRPr="009D77E7">
        <w:rPr>
          <w:rFonts w:ascii="Monaco" w:hAnsi="Monaco"/>
          <w:color w:val="A31515"/>
          <w:sz w:val="16"/>
          <w:szCs w:val="16"/>
          <w:lang w:val="en-US" w:eastAsia="en-US"/>
        </w:rPr>
        <w:t>stdio.h</w:t>
      </w:r>
      <w:r w:rsidRPr="009D77E7">
        <w:rPr>
          <w:rFonts w:ascii="Monaco" w:hAnsi="Monaco"/>
          <w:color w:val="0000FF"/>
          <w:sz w:val="16"/>
          <w:szCs w:val="16"/>
          <w:lang w:val="en-US" w:eastAsia="en-US"/>
        </w:rPr>
        <w:t>&gt;</w:t>
      </w:r>
    </w:p>
    <w:p w14:paraId="2B3C735B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FF"/>
          <w:sz w:val="16"/>
          <w:szCs w:val="16"/>
          <w:lang w:val="en-US" w:eastAsia="en-US"/>
        </w:rPr>
        <w:t>#include&lt;</w:t>
      </w:r>
      <w:r w:rsidRPr="009D77E7">
        <w:rPr>
          <w:rFonts w:ascii="Monaco" w:hAnsi="Monaco"/>
          <w:color w:val="A31515"/>
          <w:sz w:val="16"/>
          <w:szCs w:val="16"/>
          <w:lang w:val="en-US" w:eastAsia="en-US"/>
        </w:rPr>
        <w:t>stdlib.h</w:t>
      </w:r>
      <w:r w:rsidRPr="009D77E7">
        <w:rPr>
          <w:rFonts w:ascii="Monaco" w:hAnsi="Monaco"/>
          <w:color w:val="0000FF"/>
          <w:sz w:val="16"/>
          <w:szCs w:val="16"/>
          <w:lang w:val="en-US" w:eastAsia="en-US"/>
        </w:rPr>
        <w:t>&gt;</w:t>
      </w:r>
    </w:p>
    <w:p w14:paraId="4922397B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41041234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FF"/>
          <w:sz w:val="16"/>
          <w:szCs w:val="16"/>
          <w:lang w:val="en-US" w:eastAsia="en-US"/>
        </w:rPr>
        <w:t>int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main() {</w:t>
      </w:r>
    </w:p>
    <w:p w14:paraId="543B2BA8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7D06B2E8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D77E7">
        <w:rPr>
          <w:rFonts w:ascii="Monaco" w:hAnsi="Monaco"/>
          <w:color w:val="0000FF"/>
          <w:sz w:val="16"/>
          <w:szCs w:val="16"/>
          <w:lang w:val="en-US" w:eastAsia="en-US"/>
        </w:rPr>
        <w:t>int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tam, i, j, lincol, somadiago, x;</w:t>
      </w:r>
    </w:p>
    <w:p w14:paraId="050A572F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D77E7">
        <w:rPr>
          <w:rFonts w:ascii="Monaco" w:hAnsi="Monaco"/>
          <w:color w:val="0000FF"/>
          <w:sz w:val="16"/>
          <w:szCs w:val="16"/>
          <w:lang w:val="en-US" w:eastAsia="en-US"/>
        </w:rPr>
        <w:t>int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linha[i], coluna[i], dia1, dia2;</w:t>
      </w:r>
    </w:p>
    <w:p w14:paraId="78BF64F0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6190343C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>//Pedido para o usuário criar a matriz</w:t>
      </w:r>
    </w:p>
    <w:p w14:paraId="7430D51C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106C81EB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printf(</w:t>
      </w:r>
      <w:r w:rsidRPr="009D77E7">
        <w:rPr>
          <w:rFonts w:ascii="Monaco" w:hAnsi="Monaco"/>
          <w:color w:val="A31515"/>
          <w:sz w:val="16"/>
          <w:szCs w:val="16"/>
          <w:lang w:val="en-US" w:eastAsia="en-US"/>
        </w:rPr>
        <w:t>"Qual o tamanho da sua matriz?\n&gt;&gt; "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>//Definindo o tamanho da matriz.</w:t>
      </w:r>
    </w:p>
    <w:p w14:paraId="2DC0D9D5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scanf(</w:t>
      </w:r>
      <w:r w:rsidRPr="009D77E7">
        <w:rPr>
          <w:rFonts w:ascii="Monaco" w:hAnsi="Monaco"/>
          <w:color w:val="A31515"/>
          <w:sz w:val="16"/>
          <w:szCs w:val="16"/>
          <w:lang w:val="en-US" w:eastAsia="en-US"/>
        </w:rPr>
        <w:t>"%d"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, &amp;tam);</w:t>
      </w:r>
    </w:p>
    <w:p w14:paraId="5A718277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4FA6F103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D77E7">
        <w:rPr>
          <w:rFonts w:ascii="Monaco" w:hAnsi="Monaco"/>
          <w:color w:val="0000FF"/>
          <w:sz w:val="16"/>
          <w:szCs w:val="16"/>
          <w:lang w:val="en-US" w:eastAsia="en-US"/>
        </w:rPr>
        <w:t>int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matriz[tam][tam];</w:t>
      </w:r>
    </w:p>
    <w:p w14:paraId="5278DB80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0189AE6C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D77E7">
        <w:rPr>
          <w:rFonts w:ascii="Monaco" w:hAnsi="Monaco"/>
          <w:color w:val="0000FF"/>
          <w:sz w:val="16"/>
          <w:szCs w:val="16"/>
          <w:lang w:val="en-US" w:eastAsia="en-US"/>
        </w:rPr>
        <w:t>for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(i=</w:t>
      </w:r>
      <w:r w:rsidRPr="009D77E7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; i&lt;tam; i++){ </w:t>
      </w: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>//Looping para montar a matriz</w:t>
      </w:r>
    </w:p>
    <w:p w14:paraId="19F50E73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D77E7">
        <w:rPr>
          <w:rFonts w:ascii="Monaco" w:hAnsi="Monaco"/>
          <w:color w:val="0000FF"/>
          <w:sz w:val="16"/>
          <w:szCs w:val="16"/>
          <w:lang w:val="en-US" w:eastAsia="en-US"/>
        </w:rPr>
        <w:t>for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(j=</w:t>
      </w:r>
      <w:r w:rsidRPr="009D77E7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; j&lt;tam; j++){</w:t>
      </w:r>
    </w:p>
    <w:p w14:paraId="69380181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printf(</w:t>
      </w:r>
      <w:r w:rsidRPr="009D77E7">
        <w:rPr>
          <w:rFonts w:ascii="Monaco" w:hAnsi="Monaco"/>
          <w:color w:val="A31515"/>
          <w:sz w:val="16"/>
          <w:szCs w:val="16"/>
          <w:lang w:val="en-US" w:eastAsia="en-US"/>
        </w:rPr>
        <w:t>"Digite um número para a posição [%d][%d]: \n&gt;&gt; "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, i, j);</w:t>
      </w:r>
    </w:p>
    <w:p w14:paraId="249EB241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scanf(</w:t>
      </w:r>
      <w:r w:rsidRPr="009D77E7">
        <w:rPr>
          <w:rFonts w:ascii="Monaco" w:hAnsi="Monaco"/>
          <w:color w:val="A31515"/>
          <w:sz w:val="16"/>
          <w:szCs w:val="16"/>
          <w:lang w:val="en-US" w:eastAsia="en-US"/>
        </w:rPr>
        <w:t>"%d"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, &amp;matriz[i][j]);</w:t>
      </w:r>
    </w:p>
    <w:p w14:paraId="7729377C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}</w:t>
      </w:r>
    </w:p>
    <w:p w14:paraId="03428204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}</w:t>
      </w:r>
    </w:p>
    <w:p w14:paraId="29829192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111757C6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>//Imprimindo a matriz</w:t>
      </w:r>
    </w:p>
    <w:p w14:paraId="478F0738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5514C356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printf(</w:t>
      </w:r>
      <w:r w:rsidRPr="009D77E7">
        <w:rPr>
          <w:rFonts w:ascii="Monaco" w:hAnsi="Monaco"/>
          <w:color w:val="A31515"/>
          <w:sz w:val="16"/>
          <w:szCs w:val="16"/>
          <w:lang w:val="en-US" w:eastAsia="en-US"/>
        </w:rPr>
        <w:t>"\nA sua matriz ficou assim: \n"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); </w:t>
      </w: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>//Looping para imprimir a matriz</w:t>
      </w:r>
    </w:p>
    <w:p w14:paraId="1896ABD6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D77E7">
        <w:rPr>
          <w:rFonts w:ascii="Monaco" w:hAnsi="Monaco"/>
          <w:color w:val="0000FF"/>
          <w:sz w:val="16"/>
          <w:szCs w:val="16"/>
          <w:lang w:val="en-US" w:eastAsia="en-US"/>
        </w:rPr>
        <w:t>for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(i=</w:t>
      </w:r>
      <w:r w:rsidRPr="009D77E7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; i&lt;tam; i++){</w:t>
      </w:r>
    </w:p>
    <w:p w14:paraId="674AF24D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D77E7">
        <w:rPr>
          <w:rFonts w:ascii="Monaco" w:hAnsi="Monaco"/>
          <w:color w:val="0000FF"/>
          <w:sz w:val="16"/>
          <w:szCs w:val="16"/>
          <w:lang w:val="en-US" w:eastAsia="en-US"/>
        </w:rPr>
        <w:t>for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(j=</w:t>
      </w:r>
      <w:r w:rsidRPr="009D77E7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; j&lt;tam; j++){</w:t>
      </w:r>
    </w:p>
    <w:p w14:paraId="413E71B4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printf(</w:t>
      </w:r>
      <w:r w:rsidRPr="009D77E7">
        <w:rPr>
          <w:rFonts w:ascii="Monaco" w:hAnsi="Monaco"/>
          <w:color w:val="A31515"/>
          <w:sz w:val="16"/>
          <w:szCs w:val="16"/>
          <w:lang w:val="en-US" w:eastAsia="en-US"/>
        </w:rPr>
        <w:t>"%d "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,matriz[i][j]);</w:t>
      </w:r>
    </w:p>
    <w:p w14:paraId="139CD84A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}</w:t>
      </w:r>
    </w:p>
    <w:p w14:paraId="032256D1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printf(</w:t>
      </w:r>
      <w:r w:rsidRPr="009D77E7">
        <w:rPr>
          <w:rFonts w:ascii="Monaco" w:hAnsi="Monaco"/>
          <w:color w:val="A31515"/>
          <w:sz w:val="16"/>
          <w:szCs w:val="16"/>
          <w:lang w:val="en-US" w:eastAsia="en-US"/>
        </w:rPr>
        <w:t>"\n"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576951C9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}</w:t>
      </w:r>
    </w:p>
    <w:p w14:paraId="7E737F42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2FE605C2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>//Somando as Linhas (e as Colunas)</w:t>
      </w:r>
    </w:p>
    <w:p w14:paraId="2677A3D8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56D54A11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D77E7">
        <w:rPr>
          <w:rFonts w:ascii="Monaco" w:hAnsi="Monaco"/>
          <w:color w:val="0000FF"/>
          <w:sz w:val="16"/>
          <w:szCs w:val="16"/>
          <w:lang w:val="en-US" w:eastAsia="en-US"/>
        </w:rPr>
        <w:t>for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(j=</w:t>
      </w:r>
      <w:r w:rsidRPr="009D77E7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; j&lt;tam; j++){ </w:t>
      </w:r>
    </w:p>
    <w:p w14:paraId="4F875BA5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D77E7">
        <w:rPr>
          <w:rFonts w:ascii="Monaco" w:hAnsi="Monaco"/>
          <w:color w:val="0000FF"/>
          <w:sz w:val="16"/>
          <w:szCs w:val="16"/>
          <w:lang w:val="en-US" w:eastAsia="en-US"/>
        </w:rPr>
        <w:t>for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(i=</w:t>
      </w:r>
      <w:r w:rsidRPr="009D77E7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; i&lt;tam; i++){ </w:t>
      </w:r>
    </w:p>
    <w:p w14:paraId="16D3B13F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linha[i] += matriz[i][j]; </w:t>
      </w: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 xml:space="preserve">//Looping para somar os valores das linhas </w:t>
      </w:r>
    </w:p>
    <w:p w14:paraId="52436B5E" w14:textId="18A6944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coluna[i] += matriz[j][i]; </w:t>
      </w:r>
      <w:r w:rsidR="0001426D">
        <w:rPr>
          <w:rFonts w:ascii="Monaco" w:hAnsi="Monaco"/>
          <w:color w:val="AAAAAA"/>
          <w:sz w:val="16"/>
          <w:szCs w:val="16"/>
          <w:lang w:val="en-US" w:eastAsia="en-US"/>
        </w:rPr>
        <w:t>//e colunas.</w:t>
      </w:r>
    </w:p>
    <w:p w14:paraId="7F7AD8CD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}</w:t>
      </w:r>
    </w:p>
    <w:p w14:paraId="26DC20A4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}</w:t>
      </w:r>
    </w:p>
    <w:p w14:paraId="3AE39E42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bookmarkStart w:id="0" w:name="_GoBack"/>
      <w:bookmarkEnd w:id="0"/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lastRenderedPageBreak/>
        <w:t>//Comparando a soma das linhas e colunas</w:t>
      </w:r>
    </w:p>
    <w:p w14:paraId="493B2F21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7E8BE711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D77E7">
        <w:rPr>
          <w:rFonts w:ascii="Monaco" w:hAnsi="Monaco"/>
          <w:color w:val="0000FF"/>
          <w:sz w:val="16"/>
          <w:szCs w:val="16"/>
          <w:lang w:val="en-US" w:eastAsia="en-US"/>
        </w:rPr>
        <w:t>for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(i=</w:t>
      </w:r>
      <w:r w:rsidRPr="009D77E7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; i&lt;tam; i++){</w:t>
      </w:r>
    </w:p>
    <w:p w14:paraId="582C6E76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</w:t>
      </w: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>//Nao consegui usar boolean</w:t>
      </w:r>
    </w:p>
    <w:p w14:paraId="3B96854D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1884AC0C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D77E7">
        <w:rPr>
          <w:rFonts w:ascii="Monaco" w:hAnsi="Monaco"/>
          <w:color w:val="0000FF"/>
          <w:sz w:val="16"/>
          <w:szCs w:val="16"/>
          <w:lang w:val="en-US" w:eastAsia="en-US"/>
        </w:rPr>
        <w:t>if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(linha[i] == coluna[i]){ </w:t>
      </w: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>//Se a soma da linha for igual a soma da coluna</w:t>
      </w:r>
    </w:p>
    <w:p w14:paraId="34C9105E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lincol = </w:t>
      </w:r>
      <w:r w:rsidRPr="009D77E7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;   </w:t>
      </w: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 xml:space="preserve">//A variavel lincol recebe 1 caso contrário, recebe 0. </w:t>
      </w:r>
    </w:p>
    <w:p w14:paraId="2085AEFB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} </w:t>
      </w:r>
      <w:r w:rsidRPr="009D77E7">
        <w:rPr>
          <w:rFonts w:ascii="Monaco" w:hAnsi="Monaco"/>
          <w:color w:val="0000FF"/>
          <w:sz w:val="16"/>
          <w:szCs w:val="16"/>
          <w:lang w:val="en-US" w:eastAsia="en-US"/>
        </w:rPr>
        <w:t>else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{</w:t>
      </w:r>
    </w:p>
    <w:p w14:paraId="43969BF0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lincol = </w:t>
      </w:r>
      <w:r w:rsidRPr="009D77E7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;</w:t>
      </w:r>
    </w:p>
    <w:p w14:paraId="03E92E58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}</w:t>
      </w:r>
    </w:p>
    <w:p w14:paraId="23A38584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}</w:t>
      </w:r>
    </w:p>
    <w:p w14:paraId="3F6C4436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3781AEE6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>//Teste:</w:t>
      </w:r>
    </w:p>
    <w:p w14:paraId="051F7AE2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>//printf("diagonal1  = %d \n", dia1);</w:t>
      </w:r>
    </w:p>
    <w:p w14:paraId="23B9F4F6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2FF7586F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 xml:space="preserve">// Esse Não funciona por nada no mundo: </w:t>
      </w:r>
    </w:p>
    <w:p w14:paraId="3F0876B6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>//Tentei um lopping pra somar os valores da diagonal secundária.</w:t>
      </w:r>
    </w:p>
    <w:p w14:paraId="42BEFC88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>// for (i=(tam-1); i&lt;0; i--){</w:t>
      </w:r>
    </w:p>
    <w:p w14:paraId="33EAD422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>//   for (j=0; j&lt;tam; j++){</w:t>
      </w:r>
    </w:p>
    <w:p w14:paraId="52D8F750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>//     int x = i + j;</w:t>
      </w:r>
    </w:p>
    <w:p w14:paraId="6894A588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>//     if (x == (tam-1)){</w:t>
      </w:r>
    </w:p>
    <w:p w14:paraId="299F3AB5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>//       dia2 += matriz[i][j];</w:t>
      </w:r>
    </w:p>
    <w:p w14:paraId="5C9C0599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 xml:space="preserve">//     } </w:t>
      </w:r>
    </w:p>
    <w:p w14:paraId="688FA23C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>//   }</w:t>
      </w:r>
    </w:p>
    <w:p w14:paraId="694FC7F6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 xml:space="preserve">// } </w:t>
      </w:r>
    </w:p>
    <w:p w14:paraId="34B72559" w14:textId="77777777" w:rsidR="009D77E7" w:rsidRPr="009D77E7" w:rsidRDefault="009D77E7" w:rsidP="009D77E7">
      <w:pPr>
        <w:shd w:val="clear" w:color="auto" w:fill="FFFFFE"/>
        <w:spacing w:after="240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7120A045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>//Esse funcionou mas dá sempre uma unidade à mais que a soma correta:</w:t>
      </w:r>
    </w:p>
    <w:p w14:paraId="0BB16836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2FF79DE2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D77E7">
        <w:rPr>
          <w:rFonts w:ascii="Monaco" w:hAnsi="Monaco"/>
          <w:color w:val="0000FF"/>
          <w:sz w:val="16"/>
          <w:szCs w:val="16"/>
          <w:lang w:val="en-US" w:eastAsia="en-US"/>
        </w:rPr>
        <w:t>for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(i=</w:t>
      </w:r>
      <w:r w:rsidRPr="009D77E7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; i&lt;tam; i++){</w:t>
      </w:r>
    </w:p>
    <w:p w14:paraId="4970BEC4" w14:textId="013BC996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dia1 += matriz[i][i]; </w:t>
      </w: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 xml:space="preserve">//Soma da diagonal principal </w:t>
      </w:r>
    </w:p>
    <w:p w14:paraId="055352FA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</w:t>
      </w:r>
      <w:r w:rsidRPr="009D77E7">
        <w:rPr>
          <w:rFonts w:ascii="Monaco" w:hAnsi="Monaco"/>
          <w:color w:val="0000FF"/>
          <w:sz w:val="16"/>
          <w:szCs w:val="16"/>
          <w:lang w:val="en-US" w:eastAsia="en-US"/>
        </w:rPr>
        <w:t>for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(j=</w:t>
      </w:r>
      <w:r w:rsidRPr="009D77E7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; j&lt;tam;j++){</w:t>
      </w:r>
    </w:p>
    <w:p w14:paraId="68A2F844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</w:t>
      </w:r>
      <w:r w:rsidRPr="009D77E7">
        <w:rPr>
          <w:rFonts w:ascii="Monaco" w:hAnsi="Monaco"/>
          <w:color w:val="0000FF"/>
          <w:sz w:val="16"/>
          <w:szCs w:val="16"/>
          <w:lang w:val="en-US" w:eastAsia="en-US"/>
        </w:rPr>
        <w:t>if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(j==(tam-</w:t>
      </w:r>
      <w:r w:rsidRPr="009D77E7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)-i){</w:t>
      </w:r>
    </w:p>
    <w:p w14:paraId="4F1B326D" w14:textId="3F932192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  dia2 += matriz[i][j]; </w:t>
      </w:r>
      <w:r w:rsidR="001A5045">
        <w:rPr>
          <w:rFonts w:ascii="Monaco" w:hAnsi="Monaco"/>
          <w:color w:val="AAAAAA"/>
          <w:sz w:val="16"/>
          <w:szCs w:val="16"/>
          <w:lang w:val="en-US" w:eastAsia="en-US"/>
        </w:rPr>
        <w:t>//Soma da diagona secundária</w:t>
      </w:r>
    </w:p>
    <w:p w14:paraId="616A64C0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  } </w:t>
      </w:r>
    </w:p>
    <w:p w14:paraId="49A7FBD5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}</w:t>
      </w:r>
    </w:p>
    <w:p w14:paraId="4C74EB4D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}</w:t>
      </w:r>
    </w:p>
    <w:p w14:paraId="3C73C968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41026BDB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 xml:space="preserve">//Como resulta sempre em uma unidade à mais na soma, por isso: </w:t>
      </w:r>
    </w:p>
    <w:p w14:paraId="14F07891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684E1B81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dia2 = dia2-</w:t>
      </w:r>
      <w:r w:rsidRPr="009D77E7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;</w:t>
      </w:r>
    </w:p>
    <w:p w14:paraId="178212FC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741F0F55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>//Teste:</w:t>
      </w:r>
    </w:p>
    <w:p w14:paraId="669C1C26" w14:textId="661FDBBE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>//printf("\n diagona2 = %d \n", dia2);</w:t>
      </w:r>
      <w:r w:rsidR="000D59B7">
        <w:rPr>
          <w:rFonts w:ascii="Monaco" w:hAnsi="Monaco"/>
          <w:color w:val="AAAAAA"/>
          <w:sz w:val="16"/>
          <w:szCs w:val="16"/>
          <w:lang w:val="en-US" w:eastAsia="en-US"/>
        </w:rPr>
        <w:t xml:space="preserve"> </w:t>
      </w:r>
    </w:p>
    <w:p w14:paraId="0DF0C9C8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</w:p>
    <w:p w14:paraId="389DB874" w14:textId="77777777" w:rsidR="000D59B7" w:rsidRDefault="000D59B7" w:rsidP="009D77E7">
      <w:pPr>
        <w:shd w:val="clear" w:color="auto" w:fill="FFFFFE"/>
        <w:jc w:val="left"/>
        <w:rPr>
          <w:rFonts w:ascii="Monaco" w:hAnsi="Monaco"/>
          <w:color w:val="AAAAAA"/>
          <w:sz w:val="16"/>
          <w:szCs w:val="16"/>
          <w:lang w:val="en-US" w:eastAsia="en-US"/>
        </w:rPr>
      </w:pPr>
      <w:r>
        <w:rPr>
          <w:rFonts w:ascii="Monaco" w:hAnsi="Monaco"/>
          <w:color w:val="AAAAAA"/>
          <w:sz w:val="16"/>
          <w:szCs w:val="16"/>
          <w:lang w:val="en-US" w:eastAsia="en-US"/>
        </w:rPr>
        <w:t>//Comparando as somas das diagonais principal e secunária</w:t>
      </w:r>
    </w:p>
    <w:p w14:paraId="7B14A7F6" w14:textId="15B9FC01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</w:t>
      </w:r>
    </w:p>
    <w:p w14:paraId="627C8AE4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D77E7">
        <w:rPr>
          <w:rFonts w:ascii="Monaco" w:hAnsi="Monaco"/>
          <w:color w:val="0000FF"/>
          <w:sz w:val="16"/>
          <w:szCs w:val="16"/>
          <w:lang w:val="en-US" w:eastAsia="en-US"/>
        </w:rPr>
        <w:t>if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(dia1 == dia2){ </w:t>
      </w: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>//Se a soma de cada diagonal for igual, somadiago recebe 1, caso co</w:t>
      </w: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>n</w:t>
      </w: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>trário, recebe 0.</w:t>
      </w:r>
    </w:p>
    <w:p w14:paraId="5EE936DA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somadiago = </w:t>
      </w:r>
      <w:r w:rsidRPr="009D77E7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;</w:t>
      </w:r>
    </w:p>
    <w:p w14:paraId="33EA23DC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} </w:t>
      </w:r>
      <w:r w:rsidRPr="009D77E7">
        <w:rPr>
          <w:rFonts w:ascii="Monaco" w:hAnsi="Monaco"/>
          <w:color w:val="0000FF"/>
          <w:sz w:val="16"/>
          <w:szCs w:val="16"/>
          <w:lang w:val="en-US" w:eastAsia="en-US"/>
        </w:rPr>
        <w:t>else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{</w:t>
      </w:r>
    </w:p>
    <w:p w14:paraId="386E8085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somadiago = </w:t>
      </w:r>
      <w:r w:rsidRPr="009D77E7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;</w:t>
      </w:r>
    </w:p>
    <w:p w14:paraId="024540BE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}</w:t>
      </w:r>
    </w:p>
    <w:p w14:paraId="35D16502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3D1CC91B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>//É mágico ou nao:</w:t>
      </w:r>
    </w:p>
    <w:p w14:paraId="145BF750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272B7E1F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D77E7">
        <w:rPr>
          <w:rFonts w:ascii="Monaco" w:hAnsi="Monaco"/>
          <w:color w:val="0000FF"/>
          <w:sz w:val="16"/>
          <w:szCs w:val="16"/>
          <w:lang w:val="en-US" w:eastAsia="en-US"/>
        </w:rPr>
        <w:t>if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(lincol == </w:t>
      </w:r>
      <w:r w:rsidRPr="009D77E7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&amp;&amp; somadiago == </w:t>
      </w:r>
      <w:r w:rsidRPr="009D77E7">
        <w:rPr>
          <w:rFonts w:ascii="Monaco" w:hAnsi="Monaco"/>
          <w:color w:val="09885A"/>
          <w:sz w:val="16"/>
          <w:szCs w:val="16"/>
          <w:lang w:val="en-US" w:eastAsia="en-US"/>
        </w:rPr>
        <w:t>1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){ </w:t>
      </w: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>//Se na comparacao de linhas e colunas o lincol recebeu valor igual a 1, elas são de mesmo valor. E se somadiago também recebeu 1, o quadro é mágico porque todas as somas, de linhas, colunas e diagonais são iguais.</w:t>
      </w:r>
    </w:p>
    <w:p w14:paraId="4A923EBB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printf(</w:t>
      </w:r>
      <w:r w:rsidRPr="009D77E7">
        <w:rPr>
          <w:rFonts w:ascii="Monaco" w:hAnsi="Monaco"/>
          <w:color w:val="A31515"/>
          <w:sz w:val="16"/>
          <w:szCs w:val="16"/>
          <w:lang w:val="en-US" w:eastAsia="en-US"/>
        </w:rPr>
        <w:t>"\n    *********\n"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677D731C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printf(</w:t>
      </w:r>
      <w:r w:rsidRPr="009D77E7">
        <w:rPr>
          <w:rFonts w:ascii="Monaco" w:hAnsi="Monaco"/>
          <w:color w:val="A31515"/>
          <w:sz w:val="16"/>
          <w:szCs w:val="16"/>
          <w:lang w:val="en-US" w:eastAsia="en-US"/>
        </w:rPr>
        <w:t>"O seu Quadrado É MÁGICO!!\n"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52B5D795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printf(</w:t>
      </w:r>
      <w:r w:rsidRPr="009D77E7">
        <w:rPr>
          <w:rFonts w:ascii="Monaco" w:hAnsi="Monaco"/>
          <w:color w:val="A31515"/>
          <w:sz w:val="16"/>
          <w:szCs w:val="16"/>
          <w:lang w:val="en-US" w:eastAsia="en-US"/>
        </w:rPr>
        <w:t>"    *********\n"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251C43E0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} </w:t>
      </w:r>
      <w:r w:rsidRPr="009D77E7">
        <w:rPr>
          <w:rFonts w:ascii="Monaco" w:hAnsi="Monaco"/>
          <w:color w:val="0000FF"/>
          <w:sz w:val="16"/>
          <w:szCs w:val="16"/>
          <w:lang w:val="en-US" w:eastAsia="en-US"/>
        </w:rPr>
        <w:t>else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{ </w:t>
      </w:r>
      <w:r w:rsidRPr="009D77E7">
        <w:rPr>
          <w:rFonts w:ascii="Monaco" w:hAnsi="Monaco"/>
          <w:color w:val="AAAAAA"/>
          <w:sz w:val="16"/>
          <w:szCs w:val="16"/>
          <w:lang w:val="en-US" w:eastAsia="en-US"/>
        </w:rPr>
        <w:t>//Se não, se lincol e/ou somadiago recebeu valor 0, é porque as somas não são iguais e o quadro não é mágico.</w:t>
      </w:r>
    </w:p>
    <w:p w14:paraId="4864AC8F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printf(</w:t>
      </w:r>
      <w:r w:rsidRPr="009D77E7">
        <w:rPr>
          <w:rFonts w:ascii="Monaco" w:hAnsi="Monaco"/>
          <w:color w:val="A31515"/>
          <w:sz w:val="16"/>
          <w:szCs w:val="16"/>
          <w:lang w:val="en-US" w:eastAsia="en-US"/>
        </w:rPr>
        <w:t>"\n    *******************\n"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593CCF07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lastRenderedPageBreak/>
        <w:t xml:space="preserve">    printf(</w:t>
      </w:r>
      <w:r w:rsidRPr="009D77E7">
        <w:rPr>
          <w:rFonts w:ascii="Monaco" w:hAnsi="Monaco"/>
          <w:color w:val="A31515"/>
          <w:sz w:val="16"/>
          <w:szCs w:val="16"/>
          <w:lang w:val="en-US" w:eastAsia="en-US"/>
        </w:rPr>
        <w:t>"O seu Quadrado NÃO é Mágico. :( \n"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0CDF1AA9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  printf(</w:t>
      </w:r>
      <w:r w:rsidRPr="009D77E7">
        <w:rPr>
          <w:rFonts w:ascii="Monaco" w:hAnsi="Monaco"/>
          <w:color w:val="A31515"/>
          <w:sz w:val="16"/>
          <w:szCs w:val="16"/>
          <w:lang w:val="en-US" w:eastAsia="en-US"/>
        </w:rPr>
        <w:t>"    *******************\n"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660E7413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}</w:t>
      </w:r>
    </w:p>
    <w:p w14:paraId="5387DCF6" w14:textId="77777777" w:rsidR="009D77E7" w:rsidRPr="009D77E7" w:rsidRDefault="009D77E7" w:rsidP="009D77E7">
      <w:pPr>
        <w:shd w:val="clear" w:color="auto" w:fill="FFFFFE"/>
        <w:spacing w:after="240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1E349DF7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system(</w:t>
      </w:r>
      <w:r w:rsidRPr="009D77E7">
        <w:rPr>
          <w:rFonts w:ascii="Monaco" w:hAnsi="Monaco"/>
          <w:color w:val="A31515"/>
          <w:sz w:val="16"/>
          <w:szCs w:val="16"/>
          <w:lang w:val="en-US" w:eastAsia="en-US"/>
        </w:rPr>
        <w:t>"pause"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639CC2FA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9D77E7">
        <w:rPr>
          <w:rFonts w:ascii="Monaco" w:hAnsi="Monaco"/>
          <w:color w:val="0000FF"/>
          <w:sz w:val="16"/>
          <w:szCs w:val="16"/>
          <w:lang w:val="en-US" w:eastAsia="en-US"/>
        </w:rPr>
        <w:t>return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 xml:space="preserve"> </w:t>
      </w:r>
      <w:r w:rsidRPr="009D77E7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;</w:t>
      </w:r>
    </w:p>
    <w:p w14:paraId="0FF0DE25" w14:textId="77777777" w:rsidR="009D77E7" w:rsidRPr="009D77E7" w:rsidRDefault="009D77E7" w:rsidP="009D77E7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9D77E7">
        <w:rPr>
          <w:rFonts w:ascii="Monaco" w:hAnsi="Monaco"/>
          <w:color w:val="000000"/>
          <w:sz w:val="16"/>
          <w:szCs w:val="16"/>
          <w:lang w:val="en-US" w:eastAsia="en-US"/>
        </w:rPr>
        <w:t>}</w:t>
      </w:r>
    </w:p>
    <w:p w14:paraId="254A5DF0" w14:textId="77777777" w:rsidR="00277272" w:rsidRDefault="00277272" w:rsidP="00277272">
      <w:pPr>
        <w:spacing w:line="360" w:lineRule="auto"/>
        <w:rPr>
          <w:sz w:val="16"/>
          <w:szCs w:val="16"/>
        </w:rPr>
      </w:pPr>
    </w:p>
    <w:p w14:paraId="3102802D" w14:textId="77777777" w:rsidR="00277272" w:rsidRDefault="00277272" w:rsidP="00277272">
      <w:pPr>
        <w:spacing w:line="360" w:lineRule="auto"/>
        <w:rPr>
          <w:sz w:val="16"/>
          <w:szCs w:val="16"/>
        </w:rPr>
      </w:pPr>
    </w:p>
    <w:p w14:paraId="47FC1CD5" w14:textId="77777777" w:rsidR="00277272" w:rsidRDefault="00277272" w:rsidP="00277272">
      <w:pPr>
        <w:spacing w:line="360" w:lineRule="auto"/>
        <w:ind w:firstLine="426"/>
        <w:rPr>
          <w:szCs w:val="24"/>
          <w:u w:val="single"/>
        </w:rPr>
      </w:pPr>
      <w:r>
        <w:rPr>
          <w:szCs w:val="24"/>
          <w:u w:val="single"/>
        </w:rPr>
        <w:t>Imagem do código funcionando no seu computador</w:t>
      </w:r>
      <w:r w:rsidRPr="004F44EC">
        <w:rPr>
          <w:szCs w:val="24"/>
          <w:u w:val="single"/>
        </w:rPr>
        <w:t>:</w:t>
      </w:r>
    </w:p>
    <w:p w14:paraId="01A098ED" w14:textId="77777777" w:rsidR="00191C83" w:rsidRDefault="00191C83" w:rsidP="00277272">
      <w:pPr>
        <w:spacing w:line="360" w:lineRule="auto"/>
        <w:ind w:firstLine="426"/>
        <w:rPr>
          <w:szCs w:val="24"/>
          <w:u w:val="single"/>
        </w:rPr>
      </w:pPr>
    </w:p>
    <w:p w14:paraId="09175DAB" w14:textId="0822652B" w:rsidR="00191C83" w:rsidRDefault="001316F9" w:rsidP="00D879CE">
      <w:pPr>
        <w:spacing w:line="360" w:lineRule="auto"/>
        <w:rPr>
          <w:szCs w:val="24"/>
          <w:u w:val="single"/>
        </w:rPr>
      </w:pPr>
      <w:r>
        <w:rPr>
          <w:noProof/>
          <w:szCs w:val="24"/>
          <w:u w:val="single"/>
          <w:lang w:val="en-US" w:eastAsia="en-US"/>
        </w:rPr>
        <w:drawing>
          <wp:inline distT="0" distB="0" distL="0" distR="0" wp14:anchorId="2A8FE7C8" wp14:editId="4E5F1E86">
            <wp:extent cx="5572488" cy="33144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4 at 14.35.49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0" t="7937" b="1"/>
                    <a:stretch/>
                  </pic:blipFill>
                  <pic:spPr bwMode="auto">
                    <a:xfrm>
                      <a:off x="0" y="0"/>
                      <a:ext cx="5572937" cy="331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12AFC" w14:textId="77777777" w:rsidR="00191C83" w:rsidRDefault="00191C83" w:rsidP="00277272">
      <w:pPr>
        <w:spacing w:line="360" w:lineRule="auto"/>
        <w:ind w:firstLine="426"/>
        <w:rPr>
          <w:szCs w:val="24"/>
          <w:u w:val="single"/>
        </w:rPr>
      </w:pPr>
    </w:p>
    <w:p w14:paraId="02CF9311" w14:textId="533DB558" w:rsidR="001316F9" w:rsidRDefault="001316F9" w:rsidP="00D879CE">
      <w:pPr>
        <w:spacing w:line="360" w:lineRule="auto"/>
        <w:rPr>
          <w:szCs w:val="24"/>
          <w:u w:val="single"/>
        </w:rPr>
      </w:pPr>
      <w:r>
        <w:rPr>
          <w:noProof/>
          <w:szCs w:val="24"/>
          <w:u w:val="single"/>
          <w:lang w:val="en-US" w:eastAsia="en-US"/>
        </w:rPr>
        <w:lastRenderedPageBreak/>
        <w:drawing>
          <wp:inline distT="0" distB="0" distL="0" distR="0" wp14:anchorId="0162CCC3" wp14:editId="4FD6DACC">
            <wp:extent cx="5605599" cy="33147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4 at 14.36.25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3" t="7936"/>
                    <a:stretch/>
                  </pic:blipFill>
                  <pic:spPr bwMode="auto">
                    <a:xfrm>
                      <a:off x="0" y="0"/>
                      <a:ext cx="5605599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ADDEC" w14:textId="77777777" w:rsidR="00191C83" w:rsidRDefault="00191C83" w:rsidP="00277272">
      <w:pPr>
        <w:spacing w:line="360" w:lineRule="auto"/>
        <w:ind w:firstLine="426"/>
        <w:rPr>
          <w:szCs w:val="24"/>
          <w:u w:val="single"/>
        </w:rPr>
      </w:pPr>
    </w:p>
    <w:p w14:paraId="12BE509B" w14:textId="77777777" w:rsidR="00FA4865" w:rsidRDefault="00FA4865" w:rsidP="00277272">
      <w:pPr>
        <w:spacing w:line="360" w:lineRule="auto"/>
        <w:ind w:firstLine="426"/>
        <w:rPr>
          <w:szCs w:val="24"/>
          <w:u w:val="single"/>
        </w:rPr>
      </w:pPr>
    </w:p>
    <w:p w14:paraId="2A26FA7D" w14:textId="77777777" w:rsidR="00FA4865" w:rsidRDefault="00FA4865" w:rsidP="00277272">
      <w:pPr>
        <w:spacing w:line="360" w:lineRule="auto"/>
        <w:ind w:firstLine="426"/>
        <w:rPr>
          <w:szCs w:val="24"/>
          <w:u w:val="single"/>
        </w:rPr>
      </w:pPr>
    </w:p>
    <w:p w14:paraId="34645F62" w14:textId="77777777" w:rsidR="00FA4865" w:rsidRDefault="00FA4865" w:rsidP="00277272">
      <w:pPr>
        <w:spacing w:line="360" w:lineRule="auto"/>
        <w:ind w:firstLine="426"/>
        <w:rPr>
          <w:szCs w:val="24"/>
          <w:u w:val="single"/>
        </w:rPr>
      </w:pPr>
    </w:p>
    <w:p w14:paraId="09AC0181" w14:textId="77777777" w:rsidR="00FA4865" w:rsidRDefault="00FA4865" w:rsidP="00277272">
      <w:pPr>
        <w:spacing w:line="360" w:lineRule="auto"/>
        <w:ind w:firstLine="426"/>
        <w:rPr>
          <w:szCs w:val="24"/>
          <w:u w:val="single"/>
        </w:rPr>
      </w:pPr>
    </w:p>
    <w:p w14:paraId="26C26F9B" w14:textId="77777777" w:rsidR="00FA4865" w:rsidRDefault="00FA4865" w:rsidP="00277272">
      <w:pPr>
        <w:spacing w:line="360" w:lineRule="auto"/>
        <w:ind w:firstLine="426"/>
        <w:rPr>
          <w:szCs w:val="24"/>
          <w:u w:val="single"/>
        </w:rPr>
      </w:pPr>
    </w:p>
    <w:p w14:paraId="0C405A90" w14:textId="77777777" w:rsidR="00FA4865" w:rsidRDefault="00FA4865" w:rsidP="00277272">
      <w:pPr>
        <w:spacing w:line="360" w:lineRule="auto"/>
        <w:ind w:firstLine="426"/>
        <w:rPr>
          <w:szCs w:val="24"/>
          <w:u w:val="single"/>
        </w:rPr>
      </w:pPr>
    </w:p>
    <w:p w14:paraId="1BDF0435" w14:textId="77777777" w:rsidR="00FA4865" w:rsidRDefault="00FA4865" w:rsidP="00277272">
      <w:pPr>
        <w:spacing w:line="360" w:lineRule="auto"/>
        <w:ind w:firstLine="426"/>
        <w:rPr>
          <w:szCs w:val="24"/>
          <w:u w:val="single"/>
        </w:rPr>
      </w:pPr>
    </w:p>
    <w:p w14:paraId="55B11A14" w14:textId="77777777" w:rsidR="00FA4865" w:rsidRDefault="00FA4865" w:rsidP="00277272">
      <w:pPr>
        <w:spacing w:line="360" w:lineRule="auto"/>
        <w:ind w:firstLine="426"/>
        <w:rPr>
          <w:szCs w:val="24"/>
          <w:u w:val="single"/>
        </w:rPr>
      </w:pPr>
    </w:p>
    <w:p w14:paraId="06424D48" w14:textId="77777777" w:rsidR="00FA4865" w:rsidRDefault="00FA4865" w:rsidP="00277272">
      <w:pPr>
        <w:spacing w:line="360" w:lineRule="auto"/>
        <w:ind w:firstLine="426"/>
        <w:rPr>
          <w:szCs w:val="24"/>
          <w:u w:val="single"/>
        </w:rPr>
      </w:pPr>
    </w:p>
    <w:p w14:paraId="389B78BB" w14:textId="77777777" w:rsidR="00FA4865" w:rsidRDefault="00FA4865" w:rsidP="00277272">
      <w:pPr>
        <w:spacing w:line="360" w:lineRule="auto"/>
        <w:ind w:firstLine="426"/>
        <w:rPr>
          <w:szCs w:val="24"/>
          <w:u w:val="single"/>
        </w:rPr>
      </w:pPr>
    </w:p>
    <w:p w14:paraId="3F7372E7" w14:textId="77777777" w:rsidR="00FA4865" w:rsidRDefault="00FA4865" w:rsidP="00277272">
      <w:pPr>
        <w:spacing w:line="360" w:lineRule="auto"/>
        <w:ind w:firstLine="426"/>
        <w:rPr>
          <w:szCs w:val="24"/>
          <w:u w:val="single"/>
        </w:rPr>
      </w:pPr>
    </w:p>
    <w:p w14:paraId="4B0BE102" w14:textId="77777777" w:rsidR="00FA4865" w:rsidRDefault="00FA4865" w:rsidP="00277272">
      <w:pPr>
        <w:spacing w:line="360" w:lineRule="auto"/>
        <w:ind w:firstLine="426"/>
        <w:rPr>
          <w:szCs w:val="24"/>
          <w:u w:val="single"/>
        </w:rPr>
      </w:pPr>
    </w:p>
    <w:p w14:paraId="21C3E272" w14:textId="77777777" w:rsidR="00FA4865" w:rsidRDefault="00FA4865" w:rsidP="00277272">
      <w:pPr>
        <w:spacing w:line="360" w:lineRule="auto"/>
        <w:ind w:firstLine="426"/>
        <w:rPr>
          <w:szCs w:val="24"/>
          <w:u w:val="single"/>
        </w:rPr>
      </w:pPr>
    </w:p>
    <w:p w14:paraId="72D2E549" w14:textId="77777777" w:rsidR="00FA4865" w:rsidRDefault="00FA4865" w:rsidP="00277272">
      <w:pPr>
        <w:spacing w:line="360" w:lineRule="auto"/>
        <w:ind w:firstLine="426"/>
        <w:rPr>
          <w:szCs w:val="24"/>
          <w:u w:val="single"/>
        </w:rPr>
      </w:pPr>
    </w:p>
    <w:p w14:paraId="1FB3125D" w14:textId="77777777" w:rsidR="00FA4865" w:rsidRDefault="00FA4865" w:rsidP="00277272">
      <w:pPr>
        <w:spacing w:line="360" w:lineRule="auto"/>
        <w:ind w:firstLine="426"/>
        <w:rPr>
          <w:szCs w:val="24"/>
          <w:u w:val="single"/>
        </w:rPr>
      </w:pPr>
    </w:p>
    <w:p w14:paraId="33D4428B" w14:textId="77777777" w:rsidR="00FA4865" w:rsidRDefault="00FA4865" w:rsidP="00277272">
      <w:pPr>
        <w:spacing w:line="360" w:lineRule="auto"/>
        <w:ind w:firstLine="426"/>
        <w:rPr>
          <w:szCs w:val="24"/>
          <w:u w:val="single"/>
        </w:rPr>
      </w:pPr>
    </w:p>
    <w:p w14:paraId="16F1066E" w14:textId="77777777" w:rsidR="00FA4865" w:rsidRDefault="00FA4865" w:rsidP="00277272">
      <w:pPr>
        <w:spacing w:line="360" w:lineRule="auto"/>
        <w:ind w:firstLine="426"/>
        <w:rPr>
          <w:szCs w:val="24"/>
          <w:u w:val="single"/>
        </w:rPr>
      </w:pPr>
    </w:p>
    <w:p w14:paraId="37906F92" w14:textId="77777777" w:rsidR="00FA4865" w:rsidRDefault="00FA4865" w:rsidP="00277272">
      <w:pPr>
        <w:spacing w:line="360" w:lineRule="auto"/>
        <w:ind w:firstLine="426"/>
        <w:rPr>
          <w:szCs w:val="24"/>
          <w:u w:val="single"/>
        </w:rPr>
      </w:pPr>
    </w:p>
    <w:p w14:paraId="2D0AA11C" w14:textId="5D95B242" w:rsidR="00EA297C" w:rsidRPr="009D7891" w:rsidRDefault="000E67A4" w:rsidP="00EA297C">
      <w:pPr>
        <w:pStyle w:val="Heading1"/>
        <w:widowControl w:val="0"/>
        <w:numPr>
          <w:ilvl w:val="0"/>
          <w:numId w:val="19"/>
        </w:numPr>
        <w:spacing w:after="480"/>
        <w:ind w:left="431" w:hanging="431"/>
        <w:rPr>
          <w:szCs w:val="24"/>
        </w:rPr>
      </w:pPr>
      <w:r>
        <w:rPr>
          <w:szCs w:val="24"/>
        </w:rPr>
        <w:lastRenderedPageBreak/>
        <w:t>EXERCÍCIO 4</w:t>
      </w:r>
    </w:p>
    <w:p w14:paraId="74ADBF69" w14:textId="77777777" w:rsidR="00723CD3" w:rsidRPr="007C5574" w:rsidRDefault="00EA297C" w:rsidP="00723CD3">
      <w:pPr>
        <w:widowControl w:val="0"/>
        <w:autoSpaceDE w:val="0"/>
        <w:autoSpaceDN w:val="0"/>
        <w:adjustRightInd w:val="0"/>
        <w:spacing w:after="240" w:line="360" w:lineRule="auto"/>
        <w:ind w:firstLine="426"/>
        <w:rPr>
          <w:color w:val="000000"/>
          <w:szCs w:val="24"/>
          <w:lang w:val="en-US"/>
        </w:rPr>
      </w:pPr>
      <w:r>
        <w:rPr>
          <w:szCs w:val="24"/>
        </w:rPr>
        <w:t xml:space="preserve">ENUNCIADO: </w:t>
      </w:r>
      <w:r w:rsidR="00723CD3" w:rsidRPr="007C5574">
        <w:rPr>
          <w:color w:val="000000"/>
          <w:szCs w:val="24"/>
          <w:lang w:val="en-US"/>
        </w:rPr>
        <w:t xml:space="preserve">Escrever uma função que receba como parâmetro duas </w:t>
      </w:r>
      <w:r w:rsidR="00723CD3" w:rsidRPr="007C5574">
        <w:rPr>
          <w:i/>
          <w:iCs/>
          <w:color w:val="000000"/>
          <w:szCs w:val="24"/>
          <w:lang w:val="en-US"/>
        </w:rPr>
        <w:t>strings</w:t>
      </w:r>
      <w:r w:rsidR="00723CD3" w:rsidRPr="007C5574">
        <w:rPr>
          <w:color w:val="000000"/>
          <w:szCs w:val="24"/>
          <w:lang w:val="en-US"/>
        </w:rPr>
        <w:t xml:space="preserve">, bem como um valor inteiro que representa uma posição. A função deve, portanto, inserir a segunda </w:t>
      </w:r>
      <w:r w:rsidR="00723CD3" w:rsidRPr="007C5574">
        <w:rPr>
          <w:i/>
          <w:iCs/>
          <w:color w:val="000000"/>
          <w:szCs w:val="24"/>
          <w:lang w:val="en-US"/>
        </w:rPr>
        <w:t xml:space="preserve">string </w:t>
      </w:r>
      <w:r w:rsidR="00723CD3" w:rsidRPr="007C5574">
        <w:rPr>
          <w:color w:val="000000"/>
          <w:szCs w:val="24"/>
          <w:lang w:val="en-US"/>
        </w:rPr>
        <w:t xml:space="preserve">no na posição indicada da primeira. </w:t>
      </w:r>
    </w:p>
    <w:p w14:paraId="48951143" w14:textId="77777777" w:rsidR="00723CD3" w:rsidRPr="007C5574" w:rsidRDefault="00723CD3" w:rsidP="00723CD3">
      <w:pPr>
        <w:widowControl w:val="0"/>
        <w:autoSpaceDE w:val="0"/>
        <w:autoSpaceDN w:val="0"/>
        <w:adjustRightInd w:val="0"/>
        <w:spacing w:after="240" w:line="360" w:lineRule="auto"/>
        <w:ind w:firstLine="426"/>
        <w:rPr>
          <w:color w:val="000000"/>
          <w:szCs w:val="24"/>
          <w:lang w:val="en-US"/>
        </w:rPr>
      </w:pPr>
      <w:r w:rsidRPr="007C5574">
        <w:rPr>
          <w:color w:val="000000"/>
          <w:szCs w:val="24"/>
          <w:lang w:val="en-US"/>
        </w:rPr>
        <w:t xml:space="preserve">Escreva um programa que receba estas duas </w:t>
      </w:r>
      <w:r w:rsidRPr="007C5574">
        <w:rPr>
          <w:i/>
          <w:iCs/>
          <w:color w:val="000000"/>
          <w:szCs w:val="24"/>
          <w:lang w:val="en-US"/>
        </w:rPr>
        <w:t xml:space="preserve">strings </w:t>
      </w:r>
      <w:r w:rsidRPr="007C5574">
        <w:rPr>
          <w:color w:val="000000"/>
          <w:szCs w:val="24"/>
          <w:lang w:val="en-US"/>
        </w:rPr>
        <w:t>do usuário, o valor da posição des</w:t>
      </w:r>
      <w:r w:rsidRPr="007C5574">
        <w:rPr>
          <w:color w:val="000000"/>
          <w:szCs w:val="24"/>
          <w:lang w:val="en-US"/>
        </w:rPr>
        <w:t>e</w:t>
      </w:r>
      <w:r w:rsidRPr="007C5574">
        <w:rPr>
          <w:color w:val="000000"/>
          <w:szCs w:val="24"/>
          <w:lang w:val="en-US"/>
        </w:rPr>
        <w:t xml:space="preserve">jada, e chame a função anteriormente implementada e exiba o resultado ao usuário na tela. </w:t>
      </w:r>
    </w:p>
    <w:p w14:paraId="19C40365" w14:textId="77777777" w:rsidR="00723CD3" w:rsidRPr="007C5574" w:rsidRDefault="00723CD3" w:rsidP="00723CD3">
      <w:pPr>
        <w:widowControl w:val="0"/>
        <w:autoSpaceDE w:val="0"/>
        <w:autoSpaceDN w:val="0"/>
        <w:adjustRightInd w:val="0"/>
        <w:spacing w:after="240" w:line="360" w:lineRule="auto"/>
        <w:ind w:firstLine="426"/>
        <w:rPr>
          <w:color w:val="000000"/>
          <w:szCs w:val="24"/>
          <w:lang w:val="en-US"/>
        </w:rPr>
      </w:pPr>
      <w:r w:rsidRPr="007C5574">
        <w:rPr>
          <w:color w:val="000000"/>
          <w:szCs w:val="24"/>
          <w:lang w:val="en-US"/>
        </w:rPr>
        <w:t xml:space="preserve">Para imprimir na tela e tirar o </w:t>
      </w:r>
      <w:r w:rsidRPr="007C5574">
        <w:rPr>
          <w:i/>
          <w:iCs/>
          <w:color w:val="000000"/>
          <w:szCs w:val="24"/>
          <w:lang w:val="en-US"/>
        </w:rPr>
        <w:t>print screen</w:t>
      </w:r>
      <w:r w:rsidRPr="007C5574">
        <w:rPr>
          <w:color w:val="000000"/>
          <w:szCs w:val="24"/>
          <w:lang w:val="en-US"/>
        </w:rPr>
        <w:t xml:space="preserve">, mostre o resultado utilizando o seu primeiro nome como </w:t>
      </w:r>
      <w:r w:rsidRPr="007C5574">
        <w:rPr>
          <w:i/>
          <w:iCs/>
          <w:color w:val="000000"/>
          <w:szCs w:val="24"/>
          <w:lang w:val="en-US"/>
        </w:rPr>
        <w:t xml:space="preserve">string </w:t>
      </w:r>
      <w:r w:rsidRPr="007C5574">
        <w:rPr>
          <w:color w:val="000000"/>
          <w:szCs w:val="24"/>
          <w:lang w:val="en-US"/>
        </w:rPr>
        <w:t xml:space="preserve">1 e o seu último nome como </w:t>
      </w:r>
      <w:r w:rsidRPr="007C5574">
        <w:rPr>
          <w:i/>
          <w:iCs/>
          <w:color w:val="000000"/>
          <w:szCs w:val="24"/>
          <w:lang w:val="en-US"/>
        </w:rPr>
        <w:t xml:space="preserve">string </w:t>
      </w:r>
      <w:r w:rsidRPr="007C5574">
        <w:rPr>
          <w:color w:val="000000"/>
          <w:szCs w:val="24"/>
          <w:lang w:val="en-US"/>
        </w:rPr>
        <w:t>2, e a posição de teste deverá ser o ú</w:t>
      </w:r>
      <w:r w:rsidRPr="007C5574">
        <w:rPr>
          <w:color w:val="000000"/>
          <w:szCs w:val="24"/>
          <w:lang w:val="en-US"/>
        </w:rPr>
        <w:t>l</w:t>
      </w:r>
      <w:r w:rsidRPr="007C5574">
        <w:rPr>
          <w:color w:val="000000"/>
          <w:szCs w:val="24"/>
          <w:lang w:val="en-US"/>
        </w:rPr>
        <w:t xml:space="preserve">timo digito do seu RU. </w:t>
      </w:r>
    </w:p>
    <w:p w14:paraId="0FDE2998" w14:textId="426D42F0" w:rsidR="00EA297C" w:rsidRDefault="00EA297C" w:rsidP="00723CD3">
      <w:pPr>
        <w:spacing w:line="360" w:lineRule="auto"/>
        <w:ind w:firstLine="426"/>
        <w:rPr>
          <w:rFonts w:ascii="Times Roman" w:hAnsi="Times Roman" w:cs="Times Roman"/>
          <w:color w:val="000000"/>
          <w:szCs w:val="24"/>
          <w:lang w:val="en-US"/>
        </w:rPr>
      </w:pPr>
      <w:r w:rsidRPr="00683FF4">
        <w:rPr>
          <w:color w:val="000000"/>
          <w:szCs w:val="24"/>
          <w:lang w:val="en-US"/>
        </w:rPr>
        <w:t xml:space="preserve"> </w:t>
      </w:r>
    </w:p>
    <w:p w14:paraId="58EE6BE6" w14:textId="77777777" w:rsidR="00EA297C" w:rsidRDefault="00EA297C" w:rsidP="00EA297C">
      <w:pPr>
        <w:spacing w:line="360" w:lineRule="auto"/>
        <w:rPr>
          <w:szCs w:val="24"/>
        </w:rPr>
      </w:pPr>
    </w:p>
    <w:p w14:paraId="4DAE3048" w14:textId="77777777" w:rsidR="00EA297C" w:rsidRDefault="00EA297C" w:rsidP="00EA297C">
      <w:pPr>
        <w:spacing w:line="360" w:lineRule="auto"/>
        <w:ind w:firstLine="426"/>
        <w:rPr>
          <w:szCs w:val="24"/>
          <w:u w:val="single"/>
        </w:rPr>
      </w:pPr>
      <w:r w:rsidRPr="004F44EC">
        <w:rPr>
          <w:szCs w:val="24"/>
          <w:u w:val="single"/>
        </w:rPr>
        <w:t>Solução do aluno:</w:t>
      </w:r>
    </w:p>
    <w:p w14:paraId="3F65F3D3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FF"/>
          <w:sz w:val="16"/>
          <w:szCs w:val="16"/>
          <w:lang w:val="en-US" w:eastAsia="en-US"/>
        </w:rPr>
        <w:t>#include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</w:t>
      </w:r>
      <w:r w:rsidRPr="00E84713">
        <w:rPr>
          <w:rFonts w:ascii="Monaco" w:hAnsi="Monaco"/>
          <w:color w:val="0000FF"/>
          <w:sz w:val="16"/>
          <w:szCs w:val="16"/>
          <w:lang w:val="en-US" w:eastAsia="en-US"/>
        </w:rPr>
        <w:t>&lt;</w:t>
      </w:r>
      <w:r w:rsidRPr="00E84713">
        <w:rPr>
          <w:rFonts w:ascii="Monaco" w:hAnsi="Monaco"/>
          <w:color w:val="A31515"/>
          <w:sz w:val="16"/>
          <w:szCs w:val="16"/>
          <w:lang w:val="en-US" w:eastAsia="en-US"/>
        </w:rPr>
        <w:t>stdio.h</w:t>
      </w:r>
      <w:r w:rsidRPr="00E84713">
        <w:rPr>
          <w:rFonts w:ascii="Monaco" w:hAnsi="Monaco"/>
          <w:color w:val="0000FF"/>
          <w:sz w:val="16"/>
          <w:szCs w:val="16"/>
          <w:lang w:val="en-US" w:eastAsia="en-US"/>
        </w:rPr>
        <w:t>&gt;</w:t>
      </w:r>
    </w:p>
    <w:p w14:paraId="4547AEA2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FF"/>
          <w:sz w:val="16"/>
          <w:szCs w:val="16"/>
          <w:lang w:val="en-US" w:eastAsia="en-US"/>
        </w:rPr>
        <w:t>#include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</w:t>
      </w:r>
      <w:r w:rsidRPr="00E84713">
        <w:rPr>
          <w:rFonts w:ascii="Monaco" w:hAnsi="Monaco"/>
          <w:color w:val="0000FF"/>
          <w:sz w:val="16"/>
          <w:szCs w:val="16"/>
          <w:lang w:val="en-US" w:eastAsia="en-US"/>
        </w:rPr>
        <w:t>&lt;</w:t>
      </w:r>
      <w:r w:rsidRPr="00E84713">
        <w:rPr>
          <w:rFonts w:ascii="Monaco" w:hAnsi="Monaco"/>
          <w:color w:val="A31515"/>
          <w:sz w:val="16"/>
          <w:szCs w:val="16"/>
          <w:lang w:val="en-US" w:eastAsia="en-US"/>
        </w:rPr>
        <w:t>stdlib.h</w:t>
      </w:r>
      <w:r w:rsidRPr="00E84713">
        <w:rPr>
          <w:rFonts w:ascii="Monaco" w:hAnsi="Monaco"/>
          <w:color w:val="0000FF"/>
          <w:sz w:val="16"/>
          <w:szCs w:val="16"/>
          <w:lang w:val="en-US" w:eastAsia="en-US"/>
        </w:rPr>
        <w:t>&gt;</w:t>
      </w:r>
    </w:p>
    <w:p w14:paraId="6A03538B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FF"/>
          <w:sz w:val="16"/>
          <w:szCs w:val="16"/>
          <w:lang w:val="en-US" w:eastAsia="en-US"/>
        </w:rPr>
        <w:t>#include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</w:t>
      </w:r>
      <w:r w:rsidRPr="00E84713">
        <w:rPr>
          <w:rFonts w:ascii="Monaco" w:hAnsi="Monaco"/>
          <w:color w:val="0000FF"/>
          <w:sz w:val="16"/>
          <w:szCs w:val="16"/>
          <w:lang w:val="en-US" w:eastAsia="en-US"/>
        </w:rPr>
        <w:t>&lt;</w:t>
      </w:r>
      <w:r w:rsidRPr="00E84713">
        <w:rPr>
          <w:rFonts w:ascii="Monaco" w:hAnsi="Monaco"/>
          <w:color w:val="A31515"/>
          <w:sz w:val="16"/>
          <w:szCs w:val="16"/>
          <w:lang w:val="en-US" w:eastAsia="en-US"/>
        </w:rPr>
        <w:t>string.h</w:t>
      </w:r>
      <w:r w:rsidRPr="00E84713">
        <w:rPr>
          <w:rFonts w:ascii="Monaco" w:hAnsi="Monaco"/>
          <w:color w:val="0000FF"/>
          <w:sz w:val="16"/>
          <w:szCs w:val="16"/>
          <w:lang w:val="en-US" w:eastAsia="en-US"/>
        </w:rPr>
        <w:t>&gt;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//&lt;--Biblioteca pra trabalhar com strings</w:t>
      </w:r>
    </w:p>
    <w:p w14:paraId="1CA8DB68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14F5EB71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/*</w:t>
      </w:r>
    </w:p>
    <w:p w14:paraId="39560C8B" w14:textId="6F2EABDD" w:rsidR="00541C5D" w:rsidRPr="00E84713" w:rsidRDefault="00BD7481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>
        <w:rPr>
          <w:rFonts w:ascii="Monaco" w:hAnsi="Monaco"/>
          <w:color w:val="AAAAAA"/>
          <w:sz w:val="16"/>
          <w:szCs w:val="16"/>
          <w:lang w:val="en-US" w:eastAsia="en-US"/>
        </w:rPr>
        <w:t>Para esse trabalho vão ser</w:t>
      </w:r>
      <w:r w:rsidR="00541C5D" w:rsidRPr="00E84713">
        <w:rPr>
          <w:rFonts w:ascii="Monaco" w:hAnsi="Monaco"/>
          <w:color w:val="AAAAAA"/>
          <w:sz w:val="16"/>
          <w:szCs w:val="16"/>
          <w:lang w:val="en-US" w:eastAsia="en-US"/>
        </w:rPr>
        <w:t xml:space="preserve"> u</w:t>
      </w:r>
      <w:r>
        <w:rPr>
          <w:rFonts w:ascii="Monaco" w:hAnsi="Monaco"/>
          <w:color w:val="AAAAAA"/>
          <w:sz w:val="16"/>
          <w:szCs w:val="16"/>
          <w:lang w:val="en-US" w:eastAsia="en-US"/>
        </w:rPr>
        <w:t>sadas</w:t>
      </w:r>
      <w:r w:rsidR="00541C5D" w:rsidRPr="00E84713">
        <w:rPr>
          <w:rFonts w:ascii="Monaco" w:hAnsi="Monaco"/>
          <w:color w:val="AAAAAA"/>
          <w:sz w:val="16"/>
          <w:szCs w:val="16"/>
          <w:lang w:val="en-US" w:eastAsia="en-US"/>
        </w:rPr>
        <w:t xml:space="preserve"> as funcoes da biblioteca STRING.H:</w:t>
      </w:r>
    </w:p>
    <w:p w14:paraId="352BF6B4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72A438CB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- strncpy -: copies a specified bytes of characters from source to destination.</w:t>
      </w:r>
    </w:p>
    <w:p w14:paraId="2123C90C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74E48A3A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 xml:space="preserve">- strcat -: The function strcat() concatenates two strings. It takes two arguments, i.e, two strings or character arrays, and stores the resultant concatenated string in the first string specified in the argument. </w:t>
      </w:r>
    </w:p>
    <w:p w14:paraId="7E97CE19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20CA9F2D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- strcpy -: The strcpy() function copies the string to the another character array.</w:t>
      </w:r>
    </w:p>
    <w:p w14:paraId="18495233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4FE321A1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REFERENCIA</w:t>
      </w:r>
    </w:p>
    <w:p w14:paraId="578DF2AE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&lt;https://www.programiz.com/cpp-programming/library-function/cstring&gt;</w:t>
      </w:r>
    </w:p>
    <w:p w14:paraId="7BA3EB34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*/</w:t>
      </w:r>
    </w:p>
    <w:p w14:paraId="5A831C9B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72ED43BE" w14:textId="031C6735" w:rsidR="00541C5D" w:rsidRPr="00E84713" w:rsidRDefault="00487410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>
        <w:rPr>
          <w:rFonts w:ascii="Monaco" w:hAnsi="Monaco"/>
          <w:color w:val="AAAAAA"/>
          <w:sz w:val="16"/>
          <w:szCs w:val="16"/>
          <w:lang w:val="en-US" w:eastAsia="en-US"/>
        </w:rPr>
        <w:t>//Declarando</w:t>
      </w:r>
      <w:r w:rsidR="005F37D5">
        <w:rPr>
          <w:rFonts w:ascii="Monaco" w:hAnsi="Monaco"/>
          <w:color w:val="AAAAAA"/>
          <w:sz w:val="16"/>
          <w:szCs w:val="16"/>
          <w:lang w:val="en-US" w:eastAsia="en-US"/>
        </w:rPr>
        <w:t xml:space="preserve"> a funçã</w:t>
      </w:r>
      <w:r w:rsidR="00541C5D" w:rsidRPr="00E84713">
        <w:rPr>
          <w:rFonts w:ascii="Monaco" w:hAnsi="Monaco"/>
          <w:color w:val="AAAAAA"/>
          <w:sz w:val="16"/>
          <w:szCs w:val="16"/>
          <w:lang w:val="en-US" w:eastAsia="en-US"/>
        </w:rPr>
        <w:t>o a ser usada.</w:t>
      </w:r>
    </w:p>
    <w:p w14:paraId="134CBD46" w14:textId="1E660090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//void juntando(char p</w:t>
      </w:r>
      <w:r w:rsidR="007577FF">
        <w:rPr>
          <w:rFonts w:ascii="Monaco" w:hAnsi="Monaco"/>
          <w:color w:val="AAAAAA"/>
          <w:sz w:val="16"/>
          <w:szCs w:val="16"/>
          <w:lang w:val="en-US" w:eastAsia="en-US"/>
        </w:rPr>
        <w:t>rimeira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[], char s</w:t>
      </w:r>
      <w:r w:rsidR="007577FF">
        <w:rPr>
          <w:rFonts w:ascii="Monaco" w:hAnsi="Monaco"/>
          <w:color w:val="AAAAAA"/>
          <w:sz w:val="16"/>
          <w:szCs w:val="16"/>
          <w:lang w:val="en-US" w:eastAsia="en-US"/>
        </w:rPr>
        <w:t>egunda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[], int num);</w:t>
      </w:r>
    </w:p>
    <w:p w14:paraId="0205D39E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3493F5D1" w14:textId="620DC228" w:rsidR="00541C5D" w:rsidRPr="00E84713" w:rsidRDefault="00A10A10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>
        <w:rPr>
          <w:rFonts w:ascii="Monaco" w:hAnsi="Monaco"/>
          <w:color w:val="AAAAAA"/>
          <w:sz w:val="16"/>
          <w:szCs w:val="16"/>
          <w:lang w:val="en-US" w:eastAsia="en-US"/>
        </w:rPr>
        <w:t>//</w:t>
      </w:r>
      <w:r w:rsidR="007E0725">
        <w:rPr>
          <w:rFonts w:ascii="Monaco" w:hAnsi="Monaco"/>
          <w:color w:val="AAAAAA"/>
          <w:sz w:val="16"/>
          <w:szCs w:val="16"/>
          <w:lang w:val="en-US" w:eastAsia="en-US"/>
        </w:rPr>
        <w:t xml:space="preserve">(!) </w:t>
      </w:r>
      <w:r>
        <w:rPr>
          <w:rFonts w:ascii="Monaco" w:hAnsi="Monaco"/>
          <w:color w:val="AAAAAA"/>
          <w:sz w:val="16"/>
          <w:szCs w:val="16"/>
          <w:lang w:val="en-US" w:eastAsia="en-US"/>
        </w:rPr>
        <w:t>MAS</w:t>
      </w:r>
      <w:r w:rsidR="007577FF">
        <w:rPr>
          <w:rFonts w:ascii="Monaco" w:hAnsi="Monaco"/>
          <w:color w:val="AAAAAA"/>
          <w:sz w:val="16"/>
          <w:szCs w:val="16"/>
          <w:lang w:val="en-US" w:eastAsia="en-US"/>
        </w:rPr>
        <w:t>,</w:t>
      </w:r>
      <w:r w:rsidR="00DA7E00">
        <w:rPr>
          <w:rFonts w:ascii="Monaco" w:hAnsi="Monaco"/>
          <w:color w:val="AAAAAA"/>
          <w:sz w:val="16"/>
          <w:szCs w:val="16"/>
          <w:lang w:val="en-US" w:eastAsia="en-US"/>
        </w:rPr>
        <w:t xml:space="preserve"> se a funçao for</w:t>
      </w:r>
      <w:r w:rsidR="00541C5D" w:rsidRPr="00E84713">
        <w:rPr>
          <w:rFonts w:ascii="Monaco" w:hAnsi="Monaco"/>
          <w:color w:val="AAAAAA"/>
          <w:sz w:val="16"/>
          <w:szCs w:val="16"/>
          <w:lang w:val="en-US" w:eastAsia="en-US"/>
        </w:rPr>
        <w:t xml:space="preserve"> </w:t>
      </w:r>
      <w:r w:rsidR="00DA7E00">
        <w:rPr>
          <w:rFonts w:ascii="Monaco" w:hAnsi="Monaco"/>
          <w:color w:val="AAAAAA"/>
          <w:sz w:val="16"/>
          <w:szCs w:val="16"/>
          <w:lang w:val="en-US" w:eastAsia="en-US"/>
        </w:rPr>
        <w:t>escrita</w:t>
      </w:r>
      <w:r w:rsidR="00541C5D" w:rsidRPr="00E84713">
        <w:rPr>
          <w:rFonts w:ascii="Monaco" w:hAnsi="Monaco"/>
          <w:color w:val="AAAAAA"/>
          <w:sz w:val="16"/>
          <w:szCs w:val="16"/>
          <w:lang w:val="en-US" w:eastAsia="en-US"/>
        </w:rPr>
        <w:t xml:space="preserve"> antes do MAIN, nao t</w:t>
      </w:r>
      <w:r w:rsidR="0052405F">
        <w:rPr>
          <w:rFonts w:ascii="Monaco" w:hAnsi="Monaco"/>
          <w:color w:val="AAAAAA"/>
          <w:sz w:val="16"/>
          <w:szCs w:val="16"/>
          <w:lang w:val="en-US" w:eastAsia="en-US"/>
        </w:rPr>
        <w:t>em necessidade de declarar ela E</w:t>
      </w:r>
      <w:r w:rsidR="00541C5D" w:rsidRPr="00E84713">
        <w:rPr>
          <w:rFonts w:ascii="Monaco" w:hAnsi="Monaco"/>
          <w:color w:val="AAAAAA"/>
          <w:sz w:val="16"/>
          <w:szCs w:val="16"/>
          <w:lang w:val="en-US" w:eastAsia="en-US"/>
        </w:rPr>
        <w:t xml:space="preserve"> depois escreve-la (</w:t>
      </w:r>
      <w:r>
        <w:rPr>
          <w:rFonts w:ascii="Monaco" w:hAnsi="Monaco"/>
          <w:color w:val="AAAAAA"/>
          <w:sz w:val="16"/>
          <w:szCs w:val="16"/>
          <w:lang w:val="en-US" w:eastAsia="en-US"/>
        </w:rPr>
        <w:t xml:space="preserve">depois </w:t>
      </w:r>
      <w:r w:rsidR="00541C5D" w:rsidRPr="00E84713">
        <w:rPr>
          <w:rFonts w:ascii="Monaco" w:hAnsi="Monaco"/>
          <w:color w:val="AAAAAA"/>
          <w:sz w:val="16"/>
          <w:szCs w:val="16"/>
          <w:lang w:val="en-US" w:eastAsia="en-US"/>
        </w:rPr>
        <w:t>do MAIN):</w:t>
      </w:r>
    </w:p>
    <w:p w14:paraId="2B4A2D38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57B5831A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FF"/>
          <w:sz w:val="16"/>
          <w:szCs w:val="16"/>
          <w:lang w:val="en-US" w:eastAsia="en-US"/>
        </w:rPr>
        <w:t>void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juntando(</w:t>
      </w:r>
      <w:r w:rsidRPr="00E84713">
        <w:rPr>
          <w:rFonts w:ascii="Monaco" w:hAnsi="Monaco"/>
          <w:color w:val="0000FF"/>
          <w:sz w:val="16"/>
          <w:szCs w:val="16"/>
          <w:lang w:val="en-US" w:eastAsia="en-US"/>
        </w:rPr>
        <w:t>char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primeira[], </w:t>
      </w:r>
      <w:r w:rsidRPr="00E84713">
        <w:rPr>
          <w:rFonts w:ascii="Monaco" w:hAnsi="Monaco"/>
          <w:color w:val="0000FF"/>
          <w:sz w:val="16"/>
          <w:szCs w:val="16"/>
          <w:lang w:val="en-US" w:eastAsia="en-US"/>
        </w:rPr>
        <w:t>char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segunda[], </w:t>
      </w:r>
      <w:r w:rsidRPr="00E84713">
        <w:rPr>
          <w:rFonts w:ascii="Monaco" w:hAnsi="Monaco"/>
          <w:color w:val="0000FF"/>
          <w:sz w:val="16"/>
          <w:szCs w:val="16"/>
          <w:lang w:val="en-US" w:eastAsia="en-US"/>
        </w:rPr>
        <w:t>int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num){</w:t>
      </w:r>
    </w:p>
    <w:p w14:paraId="69735A67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E84713">
        <w:rPr>
          <w:rFonts w:ascii="Monaco" w:hAnsi="Monaco"/>
          <w:color w:val="0000FF"/>
          <w:sz w:val="16"/>
          <w:szCs w:val="16"/>
          <w:lang w:val="en-US" w:eastAsia="en-US"/>
        </w:rPr>
        <w:t>char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resultado[</w:t>
      </w:r>
      <w:r w:rsidRPr="00E84713">
        <w:rPr>
          <w:rFonts w:ascii="Monaco" w:hAnsi="Monaco"/>
          <w:color w:val="09885A"/>
          <w:sz w:val="16"/>
          <w:szCs w:val="16"/>
          <w:lang w:val="en-US" w:eastAsia="en-US"/>
        </w:rPr>
        <w:t>50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>];</w:t>
      </w:r>
    </w:p>
    <w:p w14:paraId="09601915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46AEF12D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strncpy(resultado, primeira, num);</w:t>
      </w:r>
    </w:p>
    <w:p w14:paraId="40672E2E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// Corta a primeira palavra até o número que foi indicado e guarda em ´resultado´:</w:t>
      </w:r>
    </w:p>
    <w:p w14:paraId="51636497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// Exe.: primeira = Gesiane, num= 4</w:t>
      </w:r>
    </w:p>
    <w:p w14:paraId="6D16D270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// resultado = Gesi</w:t>
      </w:r>
    </w:p>
    <w:p w14:paraId="1F940DDF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</w:t>
      </w:r>
    </w:p>
    <w:p w14:paraId="0DE4EF2B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/*----------TESTE------------*/</w:t>
      </w:r>
    </w:p>
    <w:p w14:paraId="22B7FF38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//printf("strncpy= %s \n", resultado);</w:t>
      </w:r>
    </w:p>
    <w:p w14:paraId="07C6BC79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6E39191D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strcat(resultado, segunda);</w:t>
      </w:r>
    </w:p>
    <w:p w14:paraId="1F855F5B" w14:textId="65F7E322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lastRenderedPageBreak/>
        <w:t xml:space="preserve">  </w:t>
      </w:r>
      <w:r w:rsidR="00423CF8">
        <w:rPr>
          <w:rFonts w:ascii="Monaco" w:hAnsi="Monaco"/>
          <w:color w:val="AAAAAA"/>
          <w:sz w:val="16"/>
          <w:szCs w:val="16"/>
          <w:lang w:val="en-US" w:eastAsia="en-US"/>
        </w:rPr>
        <w:t>//Contate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na o resultado anterior com a segunda palavra:</w:t>
      </w:r>
    </w:p>
    <w:p w14:paraId="5AA7D63C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//Ex.: segunda = Pajarinen</w:t>
      </w:r>
    </w:p>
    <w:p w14:paraId="73D2B421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//resultado = GesiPajarinen</w:t>
      </w:r>
    </w:p>
    <w:p w14:paraId="75554B40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</w:p>
    <w:p w14:paraId="6434BA6D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/*----------TESTE------------*/</w:t>
      </w:r>
    </w:p>
    <w:p w14:paraId="55E0E241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//printf("strcat - segunda = %s \n", resultado);</w:t>
      </w:r>
    </w:p>
    <w:p w14:paraId="2F54BEB7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612549EC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strcat(resultado,&amp;primeira[num]);</w:t>
      </w:r>
    </w:p>
    <w:p w14:paraId="6E91BB99" w14:textId="743203F6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="00FC0E22">
        <w:rPr>
          <w:rFonts w:ascii="Monaco" w:hAnsi="Monaco"/>
          <w:color w:val="AAAAAA"/>
          <w:sz w:val="16"/>
          <w:szCs w:val="16"/>
          <w:lang w:val="en-US" w:eastAsia="en-US"/>
        </w:rPr>
        <w:t>//Concate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na o resultado aterior com o resto da primeira palavra:</w:t>
      </w:r>
    </w:p>
    <w:p w14:paraId="67D6C6C1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//&amp;primeira[num] = ane</w:t>
      </w:r>
    </w:p>
    <w:p w14:paraId="3593C2CA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//resultado = GesiPajarinenane</w:t>
      </w:r>
    </w:p>
    <w:p w14:paraId="00A48FB6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</w:p>
    <w:p w14:paraId="4429E1CE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/*----------TESTE------------*/</w:t>
      </w:r>
    </w:p>
    <w:p w14:paraId="15C86785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//printf("&amp;primeira[num] = %s \n", &amp;primeira[num]);</w:t>
      </w:r>
    </w:p>
    <w:p w14:paraId="4438036D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/*----------TESTE------------*/</w:t>
      </w:r>
    </w:p>
    <w:p w14:paraId="33E84996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//printf("strcat - &amp;primeira[num] = %s \n", resultado);</w:t>
      </w:r>
    </w:p>
    <w:p w14:paraId="715BC2ED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6851EA38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strcpy(primeira, resultado);</w:t>
      </w:r>
    </w:p>
    <w:p w14:paraId="29934461" w14:textId="54C5BB8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 xml:space="preserve">//Copia o valor de 'resultado' para o valor de 'primeira', que será impresso como resultado final no MAIN. (Tentei colocar </w:t>
      </w:r>
      <w:r w:rsidR="00DA3A24">
        <w:rPr>
          <w:rFonts w:ascii="Monaco" w:hAnsi="Monaco"/>
          <w:color w:val="AAAAAA"/>
          <w:sz w:val="16"/>
          <w:szCs w:val="16"/>
          <w:lang w:val="en-US" w:eastAsia="en-US"/>
        </w:rPr>
        <w:t>[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primeira = resultado</w:t>
      </w:r>
      <w:r w:rsidR="00DA3A24">
        <w:rPr>
          <w:rFonts w:ascii="Monaco" w:hAnsi="Monaco"/>
          <w:color w:val="AAAAAA"/>
          <w:sz w:val="16"/>
          <w:szCs w:val="16"/>
          <w:lang w:val="en-US" w:eastAsia="en-US"/>
        </w:rPr>
        <w:t>]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 xml:space="preserve"> mas nao dá certo.)</w:t>
      </w:r>
    </w:p>
    <w:p w14:paraId="11B31582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</w:p>
    <w:p w14:paraId="1E4CCEA8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/*----------TESTE------------*/</w:t>
      </w:r>
    </w:p>
    <w:p w14:paraId="03A0BFE1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//printf("strcpy - primeira + resultado = %s \n", resultado);</w:t>
      </w:r>
    </w:p>
    <w:p w14:paraId="48EDBABC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63218746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>}</w:t>
      </w:r>
    </w:p>
    <w:p w14:paraId="184F857D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3DC0C5F5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FF"/>
          <w:sz w:val="16"/>
          <w:szCs w:val="16"/>
          <w:lang w:val="en-US" w:eastAsia="en-US"/>
        </w:rPr>
        <w:t>int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main( ) {</w:t>
      </w:r>
    </w:p>
    <w:p w14:paraId="27770EAA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1D7A4E40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E84713">
        <w:rPr>
          <w:rFonts w:ascii="Monaco" w:hAnsi="Monaco"/>
          <w:color w:val="0000FF"/>
          <w:sz w:val="16"/>
          <w:szCs w:val="16"/>
          <w:lang w:val="en-US" w:eastAsia="en-US"/>
        </w:rPr>
        <w:t>char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primeira[</w:t>
      </w:r>
      <w:r w:rsidRPr="00E84713">
        <w:rPr>
          <w:rFonts w:ascii="Monaco" w:hAnsi="Monaco"/>
          <w:color w:val="09885A"/>
          <w:sz w:val="16"/>
          <w:szCs w:val="16"/>
          <w:lang w:val="en-US" w:eastAsia="en-US"/>
        </w:rPr>
        <w:t>50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>], segunda[</w:t>
      </w:r>
      <w:r w:rsidRPr="00E84713">
        <w:rPr>
          <w:rFonts w:ascii="Monaco" w:hAnsi="Monaco"/>
          <w:color w:val="09885A"/>
          <w:sz w:val="16"/>
          <w:szCs w:val="16"/>
          <w:lang w:val="en-US" w:eastAsia="en-US"/>
        </w:rPr>
        <w:t>50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>];</w:t>
      </w:r>
    </w:p>
    <w:p w14:paraId="7818B374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E84713">
        <w:rPr>
          <w:rFonts w:ascii="Monaco" w:hAnsi="Monaco"/>
          <w:color w:val="0000FF"/>
          <w:sz w:val="16"/>
          <w:szCs w:val="16"/>
          <w:lang w:val="en-US" w:eastAsia="en-US"/>
        </w:rPr>
        <w:t>int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num;</w:t>
      </w:r>
    </w:p>
    <w:p w14:paraId="66A970E9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0D5D7995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//Pedindo a entrada dos dados:</w:t>
      </w:r>
    </w:p>
    <w:p w14:paraId="560E01EC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printf(</w:t>
      </w:r>
      <w:r w:rsidRPr="00E84713">
        <w:rPr>
          <w:rFonts w:ascii="Monaco" w:hAnsi="Monaco"/>
          <w:color w:val="A31515"/>
          <w:sz w:val="16"/>
          <w:szCs w:val="16"/>
          <w:lang w:val="en-US" w:eastAsia="en-US"/>
        </w:rPr>
        <w:t>"Digite uma palavra: \n&gt;&gt; "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); 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//Priemira palavra</w:t>
      </w:r>
    </w:p>
    <w:p w14:paraId="726CAECC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scanf(</w:t>
      </w:r>
      <w:r w:rsidRPr="00E84713">
        <w:rPr>
          <w:rFonts w:ascii="Monaco" w:hAnsi="Monaco"/>
          <w:color w:val="A31515"/>
          <w:sz w:val="16"/>
          <w:szCs w:val="16"/>
          <w:lang w:val="en-US" w:eastAsia="en-US"/>
        </w:rPr>
        <w:t>"%s"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>, primeira);</w:t>
      </w:r>
    </w:p>
    <w:p w14:paraId="4E7AAFCF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printf(</w:t>
      </w:r>
      <w:r w:rsidRPr="00E84713">
        <w:rPr>
          <w:rFonts w:ascii="Monaco" w:hAnsi="Monaco"/>
          <w:color w:val="A31515"/>
          <w:sz w:val="16"/>
          <w:szCs w:val="16"/>
          <w:lang w:val="en-US" w:eastAsia="en-US"/>
        </w:rPr>
        <w:t>"Digite outra palavra: \n&gt;&gt; "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); 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//Segunda palavra</w:t>
      </w:r>
    </w:p>
    <w:p w14:paraId="53B78106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scanf(</w:t>
      </w:r>
      <w:r w:rsidRPr="00E84713">
        <w:rPr>
          <w:rFonts w:ascii="Monaco" w:hAnsi="Monaco"/>
          <w:color w:val="A31515"/>
          <w:sz w:val="16"/>
          <w:szCs w:val="16"/>
          <w:lang w:val="en-US" w:eastAsia="en-US"/>
        </w:rPr>
        <w:t>"%s"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>, segunda);</w:t>
      </w:r>
    </w:p>
    <w:p w14:paraId="41DDA171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printf(</w:t>
      </w:r>
      <w:r w:rsidRPr="00E84713">
        <w:rPr>
          <w:rFonts w:ascii="Monaco" w:hAnsi="Monaco"/>
          <w:color w:val="A31515"/>
          <w:sz w:val="16"/>
          <w:szCs w:val="16"/>
          <w:lang w:val="en-US" w:eastAsia="en-US"/>
        </w:rPr>
        <w:t>"Digite um número: \n&gt;&gt; "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); </w:t>
      </w: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//Número</w:t>
      </w:r>
    </w:p>
    <w:p w14:paraId="6E8732DB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scanf(</w:t>
      </w:r>
      <w:r w:rsidRPr="00E84713">
        <w:rPr>
          <w:rFonts w:ascii="Monaco" w:hAnsi="Monaco"/>
          <w:color w:val="A31515"/>
          <w:sz w:val="16"/>
          <w:szCs w:val="16"/>
          <w:lang w:val="en-US" w:eastAsia="en-US"/>
        </w:rPr>
        <w:t>"%d"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>, &amp;num);</w:t>
      </w:r>
    </w:p>
    <w:p w14:paraId="53B6EE59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</w:p>
    <w:p w14:paraId="2BE2B0AA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//Mostrando os dados:</w:t>
      </w:r>
    </w:p>
    <w:p w14:paraId="32A0258D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printf(</w:t>
      </w:r>
      <w:r w:rsidRPr="00E84713">
        <w:rPr>
          <w:rFonts w:ascii="Monaco" w:hAnsi="Monaco"/>
          <w:color w:val="A31515"/>
          <w:sz w:val="16"/>
          <w:szCs w:val="16"/>
          <w:lang w:val="en-US" w:eastAsia="en-US"/>
        </w:rPr>
        <w:t>"\nColocando a segunda palavra '%s'"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>, segunda);</w:t>
      </w:r>
    </w:p>
    <w:p w14:paraId="44CD6A1D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printf(</w:t>
      </w:r>
      <w:r w:rsidRPr="00E84713">
        <w:rPr>
          <w:rFonts w:ascii="Monaco" w:hAnsi="Monaco"/>
          <w:color w:val="A31515"/>
          <w:sz w:val="16"/>
          <w:szCs w:val="16"/>
          <w:lang w:val="en-US" w:eastAsia="en-US"/>
        </w:rPr>
        <w:t>" no lugar '%d'"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>, num);</w:t>
      </w:r>
    </w:p>
    <w:p w14:paraId="176CB6DA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printf(</w:t>
      </w:r>
      <w:r w:rsidRPr="00E84713">
        <w:rPr>
          <w:rFonts w:ascii="Monaco" w:hAnsi="Monaco"/>
          <w:color w:val="A31515"/>
          <w:sz w:val="16"/>
          <w:szCs w:val="16"/>
          <w:lang w:val="en-US" w:eastAsia="en-US"/>
        </w:rPr>
        <w:t>" da primeira palavra '%s', teremos: \n"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>, primeira);</w:t>
      </w:r>
    </w:p>
    <w:p w14:paraId="40AF7448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260CB2A5" w14:textId="2C7154E7" w:rsidR="00541C5D" w:rsidRPr="00E84713" w:rsidRDefault="006C1F6F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>
        <w:rPr>
          <w:rFonts w:ascii="Monaco" w:hAnsi="Monaco"/>
          <w:color w:val="AAAAAA"/>
          <w:sz w:val="16"/>
          <w:szCs w:val="16"/>
          <w:lang w:val="en-US" w:eastAsia="en-US"/>
        </w:rPr>
        <w:t xml:space="preserve">//Chamando a funcao que vai trabalhar com as strings: </w:t>
      </w:r>
    </w:p>
    <w:p w14:paraId="502E182A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1361F441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juntando( primeira,  segunda,  num); </w:t>
      </w:r>
    </w:p>
    <w:p w14:paraId="2FE411CB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5B8B6AB7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//Imprimir o resultado:</w:t>
      </w:r>
    </w:p>
    <w:p w14:paraId="0E89E3BF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printf(</w:t>
      </w:r>
      <w:r w:rsidRPr="00E84713">
        <w:rPr>
          <w:rFonts w:ascii="Monaco" w:hAnsi="Monaco"/>
          <w:color w:val="A31515"/>
          <w:sz w:val="16"/>
          <w:szCs w:val="16"/>
          <w:lang w:val="en-US" w:eastAsia="en-US"/>
        </w:rPr>
        <w:t>"------------------------\n"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5AF2D420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printf(</w:t>
      </w:r>
      <w:r w:rsidRPr="00E84713">
        <w:rPr>
          <w:rFonts w:ascii="Monaco" w:hAnsi="Monaco"/>
          <w:color w:val="A31515"/>
          <w:sz w:val="16"/>
          <w:szCs w:val="16"/>
          <w:lang w:val="en-US" w:eastAsia="en-US"/>
        </w:rPr>
        <w:t>" %s \n"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>, primeira);</w:t>
      </w:r>
    </w:p>
    <w:p w14:paraId="30C0C33E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printf(</w:t>
      </w:r>
      <w:r w:rsidRPr="00E84713">
        <w:rPr>
          <w:rFonts w:ascii="Monaco" w:hAnsi="Monaco"/>
          <w:color w:val="A31515"/>
          <w:sz w:val="16"/>
          <w:szCs w:val="16"/>
          <w:lang w:val="en-US" w:eastAsia="en-US"/>
        </w:rPr>
        <w:t>"------------------------\n"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6E0EDF69" w14:textId="77777777" w:rsidR="00541C5D" w:rsidRPr="00E84713" w:rsidRDefault="00541C5D" w:rsidP="00E84713">
      <w:pPr>
        <w:shd w:val="clear" w:color="auto" w:fill="FFFFFE"/>
        <w:spacing w:after="240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4B9DC0B2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system (</w:t>
      </w:r>
      <w:r w:rsidRPr="00E84713">
        <w:rPr>
          <w:rFonts w:ascii="Monaco" w:hAnsi="Monaco"/>
          <w:color w:val="A31515"/>
          <w:sz w:val="16"/>
          <w:szCs w:val="16"/>
          <w:lang w:val="en-US" w:eastAsia="en-US"/>
        </w:rPr>
        <w:t>"pause"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>);</w:t>
      </w:r>
    </w:p>
    <w:p w14:paraId="7DF648BF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 </w:t>
      </w:r>
      <w:r w:rsidRPr="00E84713">
        <w:rPr>
          <w:rFonts w:ascii="Monaco" w:hAnsi="Monaco"/>
          <w:color w:val="0000FF"/>
          <w:sz w:val="16"/>
          <w:szCs w:val="16"/>
          <w:lang w:val="en-US" w:eastAsia="en-US"/>
        </w:rPr>
        <w:t>return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 xml:space="preserve"> </w:t>
      </w:r>
      <w:r w:rsidRPr="00E84713">
        <w:rPr>
          <w:rFonts w:ascii="Monaco" w:hAnsi="Monaco"/>
          <w:color w:val="09885A"/>
          <w:sz w:val="16"/>
          <w:szCs w:val="16"/>
          <w:lang w:val="en-US" w:eastAsia="en-US"/>
        </w:rPr>
        <w:t>0</w:t>
      </w: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>;</w:t>
      </w:r>
    </w:p>
    <w:p w14:paraId="6C51D0A7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000000"/>
          <w:sz w:val="16"/>
          <w:szCs w:val="16"/>
          <w:lang w:val="en-US" w:eastAsia="en-US"/>
        </w:rPr>
        <w:t>}</w:t>
      </w:r>
    </w:p>
    <w:p w14:paraId="19BE8DE2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</w:p>
    <w:p w14:paraId="3E55CA47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//Agora coloco a funcao (Vou deixar a funcao no inicio, porque é mais prático)</w:t>
      </w:r>
    </w:p>
    <w:p w14:paraId="7C3DE1F4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/*</w:t>
      </w:r>
    </w:p>
    <w:p w14:paraId="6D123783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>void juntando(char primeira[], char segunda[], int num){</w:t>
      </w:r>
    </w:p>
    <w:p w14:paraId="6EE88FC1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 xml:space="preserve">  char resultado[50];</w:t>
      </w:r>
    </w:p>
    <w:p w14:paraId="6ADFBFFE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 xml:space="preserve">  strncpy(resultado, primeira, num);</w:t>
      </w:r>
    </w:p>
    <w:p w14:paraId="24D56E3C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 xml:space="preserve">  strcat(resultado, segunda);</w:t>
      </w:r>
    </w:p>
    <w:p w14:paraId="2AF2AA1F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 xml:space="preserve">  strcat(resultado,&amp;primeira[num]);</w:t>
      </w:r>
    </w:p>
    <w:p w14:paraId="3A753530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lastRenderedPageBreak/>
        <w:t xml:space="preserve">  strcpy(primeira, resultado);</w:t>
      </w:r>
    </w:p>
    <w:p w14:paraId="3D8648AE" w14:textId="77777777" w:rsidR="00541C5D" w:rsidRPr="00E84713" w:rsidRDefault="00541C5D" w:rsidP="00E84713">
      <w:pPr>
        <w:shd w:val="clear" w:color="auto" w:fill="FFFFFE"/>
        <w:jc w:val="left"/>
        <w:rPr>
          <w:rFonts w:ascii="Monaco" w:hAnsi="Monaco"/>
          <w:color w:val="000000"/>
          <w:sz w:val="16"/>
          <w:szCs w:val="16"/>
          <w:lang w:val="en-US" w:eastAsia="en-US"/>
        </w:rPr>
      </w:pPr>
      <w:r w:rsidRPr="00E84713">
        <w:rPr>
          <w:rFonts w:ascii="Monaco" w:hAnsi="Monaco"/>
          <w:color w:val="AAAAAA"/>
          <w:sz w:val="16"/>
          <w:szCs w:val="16"/>
          <w:lang w:val="en-US" w:eastAsia="en-US"/>
        </w:rPr>
        <w:t xml:space="preserve">  } */</w:t>
      </w:r>
    </w:p>
    <w:p w14:paraId="138C6854" w14:textId="77777777" w:rsidR="00EA297C" w:rsidRDefault="00EA297C" w:rsidP="00EA297C">
      <w:pPr>
        <w:spacing w:line="360" w:lineRule="auto"/>
        <w:rPr>
          <w:sz w:val="16"/>
          <w:szCs w:val="16"/>
        </w:rPr>
      </w:pPr>
    </w:p>
    <w:p w14:paraId="0C8B0901" w14:textId="77777777" w:rsidR="00EA297C" w:rsidRDefault="00EA297C" w:rsidP="00EA297C">
      <w:pPr>
        <w:spacing w:line="360" w:lineRule="auto"/>
        <w:rPr>
          <w:sz w:val="16"/>
          <w:szCs w:val="16"/>
        </w:rPr>
      </w:pPr>
    </w:p>
    <w:p w14:paraId="4CE51E77" w14:textId="77777777" w:rsidR="00EA297C" w:rsidRDefault="00EA297C" w:rsidP="00EA297C">
      <w:pPr>
        <w:spacing w:line="360" w:lineRule="auto"/>
        <w:ind w:firstLine="426"/>
        <w:rPr>
          <w:szCs w:val="24"/>
          <w:u w:val="single"/>
        </w:rPr>
      </w:pPr>
      <w:r>
        <w:rPr>
          <w:szCs w:val="24"/>
          <w:u w:val="single"/>
        </w:rPr>
        <w:t>Imagem do código funcionando no seu computador</w:t>
      </w:r>
      <w:r w:rsidRPr="004F44EC">
        <w:rPr>
          <w:szCs w:val="24"/>
          <w:u w:val="single"/>
        </w:rPr>
        <w:t>:</w:t>
      </w:r>
    </w:p>
    <w:p w14:paraId="6E76BA50" w14:textId="13829312" w:rsidR="00277272" w:rsidRPr="00F15DC4" w:rsidRDefault="00CC44A6" w:rsidP="00FE7040">
      <w:pPr>
        <w:spacing w:line="360" w:lineRule="auto"/>
        <w:rPr>
          <w:sz w:val="16"/>
          <w:szCs w:val="16"/>
        </w:rPr>
      </w:pPr>
      <w:r>
        <w:rPr>
          <w:noProof/>
          <w:sz w:val="16"/>
          <w:szCs w:val="16"/>
          <w:lang w:val="en-US" w:eastAsia="en-US"/>
        </w:rPr>
        <w:drawing>
          <wp:inline distT="0" distB="0" distL="0" distR="0" wp14:anchorId="1350E658" wp14:editId="64ACC851">
            <wp:extent cx="5878285" cy="34416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4 at 15.02.20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3" t="8844"/>
                    <a:stretch/>
                  </pic:blipFill>
                  <pic:spPr bwMode="auto">
                    <a:xfrm>
                      <a:off x="0" y="0"/>
                      <a:ext cx="5878935" cy="344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77272" w:rsidRPr="00F15DC4" w:rsidSect="00FE5257">
      <w:footerReference w:type="first" r:id="rId24"/>
      <w:pgSz w:w="11907" w:h="16840" w:code="9"/>
      <w:pgMar w:top="1701" w:right="1134" w:bottom="1134" w:left="1701" w:header="567" w:footer="34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5638D3" w14:textId="77777777" w:rsidR="0001426D" w:rsidRDefault="0001426D">
      <w:r>
        <w:separator/>
      </w:r>
    </w:p>
  </w:endnote>
  <w:endnote w:type="continuationSeparator" w:id="0">
    <w:p w14:paraId="07B9C81B" w14:textId="77777777" w:rsidR="0001426D" w:rsidRDefault="000142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imes Roman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onaco">
    <w:panose1 w:val="02000500000000000000"/>
    <w:charset w:val="00"/>
    <w:family w:val="auto"/>
    <w:pitch w:val="variable"/>
    <w:sig w:usb0="A00002FF" w:usb1="500039FB" w:usb2="00000000" w:usb3="00000000" w:csb0="00000197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F6BEFD" w14:textId="77777777" w:rsidR="0001426D" w:rsidRDefault="0001426D">
    <w:pPr>
      <w:pStyle w:val="Footer"/>
      <w:jc w:val="right"/>
    </w:pPr>
  </w:p>
  <w:p w14:paraId="7309D882" w14:textId="77777777" w:rsidR="0001426D" w:rsidRDefault="0001426D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128887" w14:textId="77777777" w:rsidR="0001426D" w:rsidRDefault="0001426D">
    <w:pPr>
      <w:pStyle w:val="Footer"/>
      <w:jc w:val="center"/>
    </w:pPr>
  </w:p>
  <w:p w14:paraId="6A0C71CA" w14:textId="77777777" w:rsidR="0001426D" w:rsidRDefault="0001426D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2099026"/>
      <w:docPartObj>
        <w:docPartGallery w:val="Page Numbers (Bottom of Page)"/>
        <w:docPartUnique/>
      </w:docPartObj>
    </w:sdtPr>
    <w:sdtEndPr/>
    <w:sdtContent>
      <w:p w14:paraId="27BE3C81" w14:textId="77777777" w:rsidR="0001426D" w:rsidRDefault="0001426D" w:rsidP="009D789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505F">
          <w:rPr>
            <w:noProof/>
          </w:rPr>
          <w:t>1</w:t>
        </w:r>
        <w:r>
          <w:fldChar w:fldCharType="end"/>
        </w:r>
      </w:p>
    </w:sdtContent>
  </w:sdt>
  <w:p w14:paraId="4823DE14" w14:textId="77777777" w:rsidR="0001426D" w:rsidRDefault="0001426D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9D6740" w14:textId="77777777" w:rsidR="0001426D" w:rsidRDefault="0001426D">
      <w:r>
        <w:separator/>
      </w:r>
    </w:p>
  </w:footnote>
  <w:footnote w:type="continuationSeparator" w:id="0">
    <w:p w14:paraId="44C30BD1" w14:textId="77777777" w:rsidR="0001426D" w:rsidRDefault="0001426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3876C3" w14:textId="77777777" w:rsidR="0001426D" w:rsidRDefault="0001426D">
    <w:pPr>
      <w:pStyle w:val="Header"/>
      <w:jc w:val="right"/>
    </w:pPr>
  </w:p>
  <w:p w14:paraId="5A30EE48" w14:textId="77777777" w:rsidR="0001426D" w:rsidRDefault="0001426D">
    <w:pPr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E6312A" w14:textId="77777777" w:rsidR="0001426D" w:rsidRDefault="0001426D" w:rsidP="009A1B60">
    <w:pPr>
      <w:pStyle w:val="Header"/>
      <w:jc w:val="center"/>
    </w:pPr>
  </w:p>
  <w:p w14:paraId="0DF8C42B" w14:textId="77777777" w:rsidR="0001426D" w:rsidRDefault="0001426D" w:rsidP="00A320FC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97C064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358109D"/>
    <w:multiLevelType w:val="hybridMultilevel"/>
    <w:tmpl w:val="FF4247EE"/>
    <w:lvl w:ilvl="0" w:tplc="0416001B">
      <w:start w:val="1"/>
      <w:numFmt w:val="lowerRoman"/>
      <w:lvlText w:val="%1."/>
      <w:lvlJc w:val="righ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295E3450"/>
    <w:multiLevelType w:val="hybridMultilevel"/>
    <w:tmpl w:val="8A4E3CF4"/>
    <w:lvl w:ilvl="0" w:tplc="01CE820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B">
      <w:start w:val="1"/>
      <w:numFmt w:val="lowerRoman"/>
      <w:lvlText w:val="%2."/>
      <w:lvlJc w:val="righ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48F52AB8"/>
    <w:multiLevelType w:val="hybridMultilevel"/>
    <w:tmpl w:val="2C484E24"/>
    <w:lvl w:ilvl="0" w:tplc="0416001B">
      <w:start w:val="1"/>
      <w:numFmt w:val="lowerRoman"/>
      <w:lvlText w:val="%1."/>
      <w:lvlJc w:val="righ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>
    <w:nsid w:val="57CD14C3"/>
    <w:multiLevelType w:val="hybridMultilevel"/>
    <w:tmpl w:val="A94AFA32"/>
    <w:lvl w:ilvl="0" w:tplc="7E145F7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8717924"/>
    <w:multiLevelType w:val="hybridMultilevel"/>
    <w:tmpl w:val="B4467112"/>
    <w:lvl w:ilvl="0" w:tplc="BF326E66">
      <w:start w:val="4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700C58F6"/>
    <w:multiLevelType w:val="hybridMultilevel"/>
    <w:tmpl w:val="4E4411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71244644"/>
    <w:multiLevelType w:val="hybridMultilevel"/>
    <w:tmpl w:val="C4C65DC0"/>
    <w:lvl w:ilvl="0" w:tplc="F890745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2605A7"/>
    <w:multiLevelType w:val="hybridMultilevel"/>
    <w:tmpl w:val="E73A37DC"/>
    <w:lvl w:ilvl="0" w:tplc="B8089F54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>
    <w:nsid w:val="7B6D44F3"/>
    <w:multiLevelType w:val="multilevel"/>
    <w:tmpl w:val="C9BE3AA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7B8735DC"/>
    <w:multiLevelType w:val="hybridMultilevel"/>
    <w:tmpl w:val="F40ACD96"/>
    <w:lvl w:ilvl="0" w:tplc="5B704C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i w:val="0"/>
      </w:r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5"/>
  </w:num>
  <w:num w:numId="5">
    <w:abstractNumId w:val="8"/>
  </w:num>
  <w:num w:numId="6">
    <w:abstractNumId w:val="7"/>
  </w:num>
  <w:num w:numId="7">
    <w:abstractNumId w:val="3"/>
  </w:num>
  <w:num w:numId="8">
    <w:abstractNumId w:val="2"/>
  </w:num>
  <w:num w:numId="9">
    <w:abstractNumId w:val="9"/>
  </w:num>
  <w:num w:numId="10">
    <w:abstractNumId w:val="4"/>
  </w:num>
  <w:num w:numId="11">
    <w:abstractNumId w:val="10"/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 w:numId="14">
    <w:abstractNumId w:val="10"/>
  </w:num>
  <w:num w:numId="15">
    <w:abstractNumId w:val="1"/>
  </w:num>
  <w:num w:numId="16">
    <w:abstractNumId w:val="10"/>
  </w:num>
  <w:num w:numId="17">
    <w:abstractNumId w:val="10"/>
  </w:num>
  <w:num w:numId="18">
    <w:abstractNumId w:val="10"/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0"/>
  </w:num>
  <w:num w:numId="21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>
      <o:colormru v:ext="edit" colors="#ffffe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0497"/>
    <w:rsid w:val="00001256"/>
    <w:rsid w:val="0000254B"/>
    <w:rsid w:val="00006B43"/>
    <w:rsid w:val="000070EC"/>
    <w:rsid w:val="00010BB1"/>
    <w:rsid w:val="00013CF5"/>
    <w:rsid w:val="0001426D"/>
    <w:rsid w:val="00020E62"/>
    <w:rsid w:val="00030F5D"/>
    <w:rsid w:val="00031039"/>
    <w:rsid w:val="00042B1C"/>
    <w:rsid w:val="000467FC"/>
    <w:rsid w:val="000502DA"/>
    <w:rsid w:val="00070762"/>
    <w:rsid w:val="00081763"/>
    <w:rsid w:val="0009219B"/>
    <w:rsid w:val="000D59B7"/>
    <w:rsid w:val="000E67A4"/>
    <w:rsid w:val="000F0DE5"/>
    <w:rsid w:val="000F12FB"/>
    <w:rsid w:val="001003E0"/>
    <w:rsid w:val="0013106F"/>
    <w:rsid w:val="001316F9"/>
    <w:rsid w:val="00132E3A"/>
    <w:rsid w:val="00153F05"/>
    <w:rsid w:val="001832B6"/>
    <w:rsid w:val="00191C83"/>
    <w:rsid w:val="001926E5"/>
    <w:rsid w:val="00194B7E"/>
    <w:rsid w:val="001A5045"/>
    <w:rsid w:val="001B67FF"/>
    <w:rsid w:val="001E15CA"/>
    <w:rsid w:val="001E5136"/>
    <w:rsid w:val="00200576"/>
    <w:rsid w:val="00222BE4"/>
    <w:rsid w:val="0023433C"/>
    <w:rsid w:val="002373FB"/>
    <w:rsid w:val="00242C4C"/>
    <w:rsid w:val="002436CA"/>
    <w:rsid w:val="00252A38"/>
    <w:rsid w:val="0025527D"/>
    <w:rsid w:val="002555F1"/>
    <w:rsid w:val="00260026"/>
    <w:rsid w:val="002620EC"/>
    <w:rsid w:val="002723FF"/>
    <w:rsid w:val="00277272"/>
    <w:rsid w:val="00280B6A"/>
    <w:rsid w:val="002844EC"/>
    <w:rsid w:val="00285E41"/>
    <w:rsid w:val="002903A7"/>
    <w:rsid w:val="002960F1"/>
    <w:rsid w:val="002A554D"/>
    <w:rsid w:val="002B13AB"/>
    <w:rsid w:val="002B39F1"/>
    <w:rsid w:val="002B5343"/>
    <w:rsid w:val="002C7E68"/>
    <w:rsid w:val="002D153E"/>
    <w:rsid w:val="002D22DF"/>
    <w:rsid w:val="002D5496"/>
    <w:rsid w:val="002E2477"/>
    <w:rsid w:val="002E57E3"/>
    <w:rsid w:val="002E7153"/>
    <w:rsid w:val="002F21AB"/>
    <w:rsid w:val="002F25AE"/>
    <w:rsid w:val="00301BCE"/>
    <w:rsid w:val="003021A6"/>
    <w:rsid w:val="0030404D"/>
    <w:rsid w:val="0031184A"/>
    <w:rsid w:val="00317815"/>
    <w:rsid w:val="003232AE"/>
    <w:rsid w:val="00323873"/>
    <w:rsid w:val="00333A19"/>
    <w:rsid w:val="00333CC4"/>
    <w:rsid w:val="003500E5"/>
    <w:rsid w:val="003507F7"/>
    <w:rsid w:val="003511A3"/>
    <w:rsid w:val="0035453E"/>
    <w:rsid w:val="00372854"/>
    <w:rsid w:val="0038132E"/>
    <w:rsid w:val="00395EF1"/>
    <w:rsid w:val="003B29B4"/>
    <w:rsid w:val="003B3A55"/>
    <w:rsid w:val="003C2047"/>
    <w:rsid w:val="003C4AE9"/>
    <w:rsid w:val="003D09A9"/>
    <w:rsid w:val="003E3CDC"/>
    <w:rsid w:val="004072E8"/>
    <w:rsid w:val="004148C8"/>
    <w:rsid w:val="004215C8"/>
    <w:rsid w:val="00422B6A"/>
    <w:rsid w:val="00423031"/>
    <w:rsid w:val="0042336B"/>
    <w:rsid w:val="00423CF8"/>
    <w:rsid w:val="00424E8A"/>
    <w:rsid w:val="00433A56"/>
    <w:rsid w:val="00436AA9"/>
    <w:rsid w:val="00441FAF"/>
    <w:rsid w:val="0045436F"/>
    <w:rsid w:val="0045563F"/>
    <w:rsid w:val="004762E9"/>
    <w:rsid w:val="00477837"/>
    <w:rsid w:val="00481830"/>
    <w:rsid w:val="00481F47"/>
    <w:rsid w:val="00487410"/>
    <w:rsid w:val="0049086B"/>
    <w:rsid w:val="004A65F6"/>
    <w:rsid w:val="004A67B2"/>
    <w:rsid w:val="004D0F3D"/>
    <w:rsid w:val="004D2910"/>
    <w:rsid w:val="004D7C7B"/>
    <w:rsid w:val="004E1FB9"/>
    <w:rsid w:val="004F44EC"/>
    <w:rsid w:val="0051161C"/>
    <w:rsid w:val="00516CE2"/>
    <w:rsid w:val="00517BDA"/>
    <w:rsid w:val="0052405F"/>
    <w:rsid w:val="00526485"/>
    <w:rsid w:val="00541C5D"/>
    <w:rsid w:val="00543724"/>
    <w:rsid w:val="00560EAB"/>
    <w:rsid w:val="00561D1E"/>
    <w:rsid w:val="00571DED"/>
    <w:rsid w:val="005725B0"/>
    <w:rsid w:val="00576C4D"/>
    <w:rsid w:val="00586208"/>
    <w:rsid w:val="005925EA"/>
    <w:rsid w:val="0059529F"/>
    <w:rsid w:val="005B7BCF"/>
    <w:rsid w:val="005C0417"/>
    <w:rsid w:val="005D382A"/>
    <w:rsid w:val="005E3B53"/>
    <w:rsid w:val="005F37D5"/>
    <w:rsid w:val="0061118A"/>
    <w:rsid w:val="00611A22"/>
    <w:rsid w:val="00612662"/>
    <w:rsid w:val="0063383B"/>
    <w:rsid w:val="006370AE"/>
    <w:rsid w:val="006417AA"/>
    <w:rsid w:val="00651446"/>
    <w:rsid w:val="00683FF4"/>
    <w:rsid w:val="006C1F6F"/>
    <w:rsid w:val="006F31C0"/>
    <w:rsid w:val="006F36D2"/>
    <w:rsid w:val="007157EF"/>
    <w:rsid w:val="00716425"/>
    <w:rsid w:val="00721A4C"/>
    <w:rsid w:val="00723CD3"/>
    <w:rsid w:val="007273F7"/>
    <w:rsid w:val="00734186"/>
    <w:rsid w:val="00737D07"/>
    <w:rsid w:val="007577FF"/>
    <w:rsid w:val="00775E3C"/>
    <w:rsid w:val="00784722"/>
    <w:rsid w:val="00784CA5"/>
    <w:rsid w:val="007941EA"/>
    <w:rsid w:val="007C5574"/>
    <w:rsid w:val="007D3311"/>
    <w:rsid w:val="007D5E03"/>
    <w:rsid w:val="007E0725"/>
    <w:rsid w:val="007F4337"/>
    <w:rsid w:val="00800866"/>
    <w:rsid w:val="0081353D"/>
    <w:rsid w:val="00837B19"/>
    <w:rsid w:val="008653A9"/>
    <w:rsid w:val="00874A2B"/>
    <w:rsid w:val="008760EE"/>
    <w:rsid w:val="008766A4"/>
    <w:rsid w:val="008A6C31"/>
    <w:rsid w:val="008B2720"/>
    <w:rsid w:val="008B3B3F"/>
    <w:rsid w:val="008D31F5"/>
    <w:rsid w:val="008E048E"/>
    <w:rsid w:val="008E1AD9"/>
    <w:rsid w:val="008F612E"/>
    <w:rsid w:val="009025EF"/>
    <w:rsid w:val="0090446F"/>
    <w:rsid w:val="00910F82"/>
    <w:rsid w:val="00914487"/>
    <w:rsid w:val="00920EEF"/>
    <w:rsid w:val="0094603C"/>
    <w:rsid w:val="00955B7A"/>
    <w:rsid w:val="0096293C"/>
    <w:rsid w:val="0096411C"/>
    <w:rsid w:val="00966160"/>
    <w:rsid w:val="00972D90"/>
    <w:rsid w:val="00975E0C"/>
    <w:rsid w:val="009802F9"/>
    <w:rsid w:val="009A1B60"/>
    <w:rsid w:val="009A1CDC"/>
    <w:rsid w:val="009A4CEC"/>
    <w:rsid w:val="009C7EE2"/>
    <w:rsid w:val="009D77E7"/>
    <w:rsid w:val="009D7891"/>
    <w:rsid w:val="009E0D39"/>
    <w:rsid w:val="009E5F36"/>
    <w:rsid w:val="009F30CB"/>
    <w:rsid w:val="00A10A10"/>
    <w:rsid w:val="00A1300E"/>
    <w:rsid w:val="00A25B41"/>
    <w:rsid w:val="00A25F6B"/>
    <w:rsid w:val="00A26DD2"/>
    <w:rsid w:val="00A320FC"/>
    <w:rsid w:val="00A44AF4"/>
    <w:rsid w:val="00A60F15"/>
    <w:rsid w:val="00A769B3"/>
    <w:rsid w:val="00A85293"/>
    <w:rsid w:val="00A85D9F"/>
    <w:rsid w:val="00A96CE3"/>
    <w:rsid w:val="00AB36D6"/>
    <w:rsid w:val="00AD155C"/>
    <w:rsid w:val="00AD49BD"/>
    <w:rsid w:val="00B15222"/>
    <w:rsid w:val="00B30497"/>
    <w:rsid w:val="00B368F6"/>
    <w:rsid w:val="00B60B4A"/>
    <w:rsid w:val="00B62DC3"/>
    <w:rsid w:val="00B66EEC"/>
    <w:rsid w:val="00B7037A"/>
    <w:rsid w:val="00B94BA1"/>
    <w:rsid w:val="00BA41D3"/>
    <w:rsid w:val="00BB47D8"/>
    <w:rsid w:val="00BB4B7F"/>
    <w:rsid w:val="00BC4B58"/>
    <w:rsid w:val="00BD0619"/>
    <w:rsid w:val="00BD7481"/>
    <w:rsid w:val="00BE7871"/>
    <w:rsid w:val="00BF2481"/>
    <w:rsid w:val="00C10032"/>
    <w:rsid w:val="00C12530"/>
    <w:rsid w:val="00C143BD"/>
    <w:rsid w:val="00C20FA1"/>
    <w:rsid w:val="00C25AEC"/>
    <w:rsid w:val="00C261B1"/>
    <w:rsid w:val="00C37A7A"/>
    <w:rsid w:val="00C46906"/>
    <w:rsid w:val="00C526A9"/>
    <w:rsid w:val="00C54797"/>
    <w:rsid w:val="00C8139C"/>
    <w:rsid w:val="00C861FC"/>
    <w:rsid w:val="00C94FAC"/>
    <w:rsid w:val="00CA6FCD"/>
    <w:rsid w:val="00CB4AF4"/>
    <w:rsid w:val="00CB539E"/>
    <w:rsid w:val="00CC44A6"/>
    <w:rsid w:val="00CC7216"/>
    <w:rsid w:val="00CD3BC4"/>
    <w:rsid w:val="00CF3BEA"/>
    <w:rsid w:val="00CF625B"/>
    <w:rsid w:val="00D015AB"/>
    <w:rsid w:val="00D07FA1"/>
    <w:rsid w:val="00D348B9"/>
    <w:rsid w:val="00D55D22"/>
    <w:rsid w:val="00D641B6"/>
    <w:rsid w:val="00D879CE"/>
    <w:rsid w:val="00D96974"/>
    <w:rsid w:val="00DA0240"/>
    <w:rsid w:val="00DA3A24"/>
    <w:rsid w:val="00DA40D7"/>
    <w:rsid w:val="00DA4A03"/>
    <w:rsid w:val="00DA7E00"/>
    <w:rsid w:val="00DD6824"/>
    <w:rsid w:val="00DD748E"/>
    <w:rsid w:val="00DE505F"/>
    <w:rsid w:val="00DF2946"/>
    <w:rsid w:val="00DF758B"/>
    <w:rsid w:val="00E00481"/>
    <w:rsid w:val="00E0584F"/>
    <w:rsid w:val="00E12098"/>
    <w:rsid w:val="00E22A74"/>
    <w:rsid w:val="00E255BA"/>
    <w:rsid w:val="00E26B2E"/>
    <w:rsid w:val="00E325FB"/>
    <w:rsid w:val="00E45F04"/>
    <w:rsid w:val="00E477CF"/>
    <w:rsid w:val="00E524FD"/>
    <w:rsid w:val="00E544D8"/>
    <w:rsid w:val="00E616CF"/>
    <w:rsid w:val="00E66E98"/>
    <w:rsid w:val="00E70660"/>
    <w:rsid w:val="00E84713"/>
    <w:rsid w:val="00E959E5"/>
    <w:rsid w:val="00EA297C"/>
    <w:rsid w:val="00EE289B"/>
    <w:rsid w:val="00EE53F7"/>
    <w:rsid w:val="00EF2960"/>
    <w:rsid w:val="00EF541B"/>
    <w:rsid w:val="00F15DC4"/>
    <w:rsid w:val="00F17EC5"/>
    <w:rsid w:val="00F264E6"/>
    <w:rsid w:val="00F466E8"/>
    <w:rsid w:val="00F51F42"/>
    <w:rsid w:val="00F650A0"/>
    <w:rsid w:val="00F73511"/>
    <w:rsid w:val="00F84B85"/>
    <w:rsid w:val="00F95DA6"/>
    <w:rsid w:val="00FA1EC0"/>
    <w:rsid w:val="00FA361A"/>
    <w:rsid w:val="00FA4865"/>
    <w:rsid w:val="00FC0E22"/>
    <w:rsid w:val="00FD3654"/>
    <w:rsid w:val="00FD4487"/>
    <w:rsid w:val="00FE2EFB"/>
    <w:rsid w:val="00FE5257"/>
    <w:rsid w:val="00FE7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>
      <o:colormru v:ext="edit" colors="#ffffef"/>
    </o:shapedefaults>
    <o:shapelayout v:ext="edit">
      <o:idmap v:ext="edit" data="1"/>
    </o:shapelayout>
  </w:shapeDefaults>
  <w:decimalSymbol w:val=","/>
  <w:listSeparator w:val=";"/>
  <w14:docId w14:val="2C1108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jc w:val="both"/>
    </w:pPr>
    <w:rPr>
      <w:sz w:val="24"/>
    </w:rPr>
  </w:style>
  <w:style w:type="paragraph" w:styleId="Heading1">
    <w:name w:val="heading 1"/>
    <w:basedOn w:val="Normal"/>
    <w:next w:val="01-Texto"/>
    <w:qFormat/>
    <w:rsid w:val="00C37A7A"/>
    <w:pPr>
      <w:keepNext/>
      <w:numPr>
        <w:numId w:val="1"/>
      </w:numPr>
      <w:spacing w:after="720"/>
      <w:jc w:val="left"/>
      <w:outlineLvl w:val="0"/>
    </w:pPr>
    <w:rPr>
      <w:b/>
      <w:caps/>
      <w:kern w:val="28"/>
    </w:rPr>
  </w:style>
  <w:style w:type="paragraph" w:styleId="Heading2">
    <w:name w:val="heading 2"/>
    <w:basedOn w:val="01-Texto"/>
    <w:next w:val="01-Texto"/>
    <w:qFormat/>
    <w:pPr>
      <w:keepNext/>
      <w:numPr>
        <w:ilvl w:val="1"/>
        <w:numId w:val="1"/>
      </w:numPr>
      <w:spacing w:before="720" w:after="720"/>
      <w:outlineLvl w:val="1"/>
    </w:pPr>
    <w:rPr>
      <w:b/>
      <w:caps/>
    </w:rPr>
  </w:style>
  <w:style w:type="paragraph" w:styleId="Heading3">
    <w:name w:val="heading 3"/>
    <w:basedOn w:val="01-Texto"/>
    <w:next w:val="01-Texto"/>
    <w:qFormat/>
    <w:pPr>
      <w:keepNext/>
      <w:numPr>
        <w:ilvl w:val="2"/>
        <w:numId w:val="1"/>
      </w:numPr>
      <w:spacing w:before="960" w:after="960"/>
      <w:outlineLvl w:val="2"/>
    </w:pPr>
    <w:rPr>
      <w:b/>
    </w:rPr>
  </w:style>
  <w:style w:type="paragraph" w:styleId="Heading4">
    <w:name w:val="heading 4"/>
    <w:basedOn w:val="01-Texto"/>
    <w:next w:val="01-Texto"/>
    <w:qFormat/>
    <w:pPr>
      <w:keepNext/>
      <w:numPr>
        <w:ilvl w:val="3"/>
        <w:numId w:val="1"/>
      </w:numPr>
      <w:spacing w:before="720" w:after="720"/>
      <w:outlineLvl w:val="3"/>
    </w:pPr>
    <w:rPr>
      <w:b/>
    </w:rPr>
  </w:style>
  <w:style w:type="paragraph" w:styleId="Heading5">
    <w:name w:val="heading 5"/>
    <w:basedOn w:val="01-Texto"/>
    <w:next w:val="01-Texto"/>
    <w:qFormat/>
    <w:pPr>
      <w:numPr>
        <w:ilvl w:val="4"/>
        <w:numId w:val="1"/>
      </w:numPr>
      <w:spacing w:before="720" w:after="720"/>
      <w:outlineLvl w:val="4"/>
    </w:pPr>
    <w:rPr>
      <w:b/>
      <w:i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720" w:after="720"/>
      <w:outlineLvl w:val="5"/>
    </w:pPr>
    <w:rPr>
      <w:b/>
      <w:bCs/>
      <w:i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720" w:after="720"/>
      <w:outlineLvl w:val="6"/>
    </w:pPr>
    <w:rPr>
      <w:szCs w:val="24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720" w:after="720"/>
      <w:outlineLvl w:val="7"/>
    </w:pPr>
    <w:rPr>
      <w:i/>
      <w:iCs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720" w:after="72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1-Texto">
    <w:name w:val="01 - Texto"/>
    <w:basedOn w:val="Normal"/>
    <w:rsid w:val="00B30497"/>
    <w:pPr>
      <w:spacing w:line="360" w:lineRule="auto"/>
      <w:ind w:firstLine="1134"/>
    </w:p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Caption">
    <w:name w:val="caption"/>
    <w:basedOn w:val="Normal"/>
    <w:next w:val="Normal"/>
    <w:qFormat/>
    <w:pPr>
      <w:spacing w:before="240" w:after="240"/>
    </w:pPr>
    <w:rPr>
      <w:sz w:val="20"/>
    </w:rPr>
  </w:style>
  <w:style w:type="paragraph" w:customStyle="1" w:styleId="02-Citaolonga">
    <w:name w:val="02 - Citação longa"/>
    <w:basedOn w:val="Normal"/>
    <w:next w:val="01-Texto"/>
    <w:pPr>
      <w:spacing w:before="240" w:after="480"/>
      <w:ind w:left="2268"/>
    </w:pPr>
    <w:rPr>
      <w:sz w:val="20"/>
    </w:rPr>
  </w:style>
  <w:style w:type="paragraph" w:customStyle="1" w:styleId="04-Referncias">
    <w:name w:val="04 - Referências"/>
    <w:basedOn w:val="02-Citaolonga"/>
    <w:pPr>
      <w:spacing w:after="240"/>
      <w:ind w:left="0"/>
      <w:jc w:val="left"/>
    </w:pPr>
    <w:rPr>
      <w:sz w:val="24"/>
    </w:rPr>
  </w:style>
  <w:style w:type="paragraph" w:customStyle="1" w:styleId="05-Tabelaesquerda">
    <w:name w:val="05 - Tabela à esquerda"/>
    <w:basedOn w:val="Normal"/>
    <w:pPr>
      <w:spacing w:before="20" w:after="20"/>
      <w:jc w:val="left"/>
    </w:pPr>
    <w:rPr>
      <w:sz w:val="20"/>
    </w:rPr>
  </w:style>
  <w:style w:type="paragraph" w:customStyle="1" w:styleId="05-Tabeladireita">
    <w:name w:val="05 - Tabela à direita"/>
    <w:basedOn w:val="05-Tabelaesquerda"/>
    <w:pPr>
      <w:jc w:val="right"/>
    </w:pPr>
  </w:style>
  <w:style w:type="paragraph" w:customStyle="1" w:styleId="05-Tabelacentralizado">
    <w:name w:val="05 - Tabela centralizado"/>
    <w:basedOn w:val="05-Tabeladireita"/>
    <w:pPr>
      <w:jc w:val="center"/>
    </w:pPr>
  </w:style>
  <w:style w:type="paragraph" w:customStyle="1" w:styleId="05-Tabelajustificado">
    <w:name w:val="05 - Tabela justificado"/>
    <w:basedOn w:val="05-Tabelacentralizado"/>
    <w:pPr>
      <w:jc w:val="both"/>
    </w:pPr>
  </w:style>
  <w:style w:type="paragraph" w:customStyle="1" w:styleId="08-ListadeProfessores">
    <w:name w:val="08 - Lista de Professores"/>
    <w:basedOn w:val="01-Texto"/>
    <w:pPr>
      <w:ind w:firstLine="0"/>
      <w:jc w:val="center"/>
    </w:pPr>
  </w:style>
  <w:style w:type="paragraph" w:styleId="FootnoteText">
    <w:name w:val="footnote text"/>
    <w:basedOn w:val="Normal"/>
    <w:semiHidden/>
    <w:pPr>
      <w:spacing w:before="60" w:after="60"/>
      <w:ind w:left="284" w:hanging="284"/>
    </w:pPr>
    <w:rPr>
      <w:sz w:val="20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TOC1">
    <w:name w:val="toc 1"/>
    <w:basedOn w:val="01-Texto"/>
    <w:next w:val="Normal"/>
    <w:autoRedefine/>
    <w:uiPriority w:val="39"/>
    <w:pPr>
      <w:spacing w:line="240" w:lineRule="auto"/>
      <w:ind w:firstLine="0"/>
      <w:jc w:val="left"/>
    </w:pPr>
    <w:rPr>
      <w:b/>
      <w:caps/>
      <w:sz w:val="20"/>
    </w:rPr>
  </w:style>
  <w:style w:type="paragraph" w:styleId="TOC2">
    <w:name w:val="toc 2"/>
    <w:basedOn w:val="01-Texto"/>
    <w:next w:val="Normal"/>
    <w:autoRedefine/>
    <w:uiPriority w:val="39"/>
    <w:pPr>
      <w:spacing w:line="240" w:lineRule="auto"/>
      <w:ind w:left="240" w:firstLine="0"/>
      <w:jc w:val="left"/>
    </w:pPr>
    <w:rPr>
      <w:smallCaps/>
      <w:sz w:val="20"/>
    </w:rPr>
  </w:style>
  <w:style w:type="paragraph" w:styleId="TOC3">
    <w:name w:val="toc 3"/>
    <w:basedOn w:val="01-Texto"/>
    <w:next w:val="Normal"/>
    <w:autoRedefine/>
    <w:uiPriority w:val="39"/>
    <w:pPr>
      <w:spacing w:line="240" w:lineRule="auto"/>
      <w:ind w:left="480" w:firstLine="0"/>
      <w:jc w:val="left"/>
    </w:pPr>
    <w:rPr>
      <w:i/>
      <w:sz w:val="20"/>
    </w:rPr>
  </w:style>
  <w:style w:type="paragraph" w:styleId="TOC4">
    <w:name w:val="toc 4"/>
    <w:basedOn w:val="01-Texto"/>
    <w:next w:val="Normal"/>
    <w:autoRedefine/>
    <w:semiHidden/>
    <w:pPr>
      <w:spacing w:line="240" w:lineRule="auto"/>
      <w:ind w:left="720" w:firstLine="0"/>
      <w:jc w:val="left"/>
    </w:pPr>
    <w:rPr>
      <w:sz w:val="18"/>
    </w:rPr>
  </w:style>
  <w:style w:type="paragraph" w:styleId="TOC5">
    <w:name w:val="toc 5"/>
    <w:basedOn w:val="01-Texto"/>
    <w:next w:val="Normal"/>
    <w:autoRedefine/>
    <w:semiHidden/>
    <w:pPr>
      <w:spacing w:line="240" w:lineRule="auto"/>
      <w:ind w:left="960" w:firstLine="0"/>
      <w:jc w:val="left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ind w:left="1200"/>
      <w:jc w:val="left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ind w:left="1440"/>
      <w:jc w:val="left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ind w:left="1680"/>
      <w:jc w:val="left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ind w:left="1920"/>
      <w:jc w:val="left"/>
    </w:pPr>
    <w:rPr>
      <w:sz w:val="18"/>
    </w:rPr>
  </w:style>
  <w:style w:type="paragraph" w:customStyle="1" w:styleId="03-Inciso">
    <w:name w:val="03 - Inciso"/>
    <w:basedOn w:val="Normal"/>
    <w:rsid w:val="00B30497"/>
    <w:pPr>
      <w:spacing w:line="360" w:lineRule="auto"/>
      <w:ind w:left="1134"/>
    </w:pPr>
  </w:style>
  <w:style w:type="character" w:styleId="PageNumber">
    <w:name w:val="page number"/>
    <w:basedOn w:val="DefaultParagraphFont"/>
  </w:style>
  <w:style w:type="paragraph" w:customStyle="1" w:styleId="06-Ttulosps-textuais">
    <w:name w:val="06 - Títulos pós-textuais"/>
    <w:basedOn w:val="Heading1"/>
    <w:pPr>
      <w:numPr>
        <w:numId w:val="0"/>
      </w:numPr>
      <w:jc w:val="center"/>
    </w:pPr>
  </w:style>
  <w:style w:type="paragraph" w:customStyle="1" w:styleId="07-FolhadeRosto">
    <w:name w:val="07 - Folha de Rosto"/>
    <w:basedOn w:val="Normal"/>
    <w:pPr>
      <w:spacing w:after="120"/>
      <w:jc w:val="center"/>
    </w:pPr>
    <w:rPr>
      <w:b/>
      <w:caps/>
    </w:rPr>
  </w:style>
  <w:style w:type="paragraph" w:customStyle="1" w:styleId="07-Naturezadotrabalho">
    <w:name w:val="07 - Natureza do trabalho"/>
    <w:basedOn w:val="Normal"/>
    <w:pPr>
      <w:ind w:left="4536"/>
    </w:pPr>
  </w:style>
  <w:style w:type="paragraph" w:customStyle="1" w:styleId="09-DedicatriaseAgradecimentos">
    <w:name w:val="09 - Dedicatórias e Agradecimentos"/>
    <w:basedOn w:val="07-Naturezadotrabalho"/>
    <w:pPr>
      <w:ind w:left="3402"/>
    </w:pPr>
    <w:rPr>
      <w:i/>
    </w:rPr>
  </w:style>
  <w:style w:type="paragraph" w:styleId="CommentText">
    <w:name w:val="annotation text"/>
    <w:basedOn w:val="Normal"/>
    <w:semiHidden/>
    <w:rPr>
      <w:sz w:val="20"/>
    </w:rPr>
  </w:style>
  <w:style w:type="paragraph" w:customStyle="1" w:styleId="05-Tabelafonte">
    <w:name w:val="05 - Tabela fonte"/>
    <w:basedOn w:val="Normal"/>
    <w:pPr>
      <w:spacing w:before="120"/>
      <w:jc w:val="right"/>
    </w:pPr>
    <w:rPr>
      <w:sz w:val="20"/>
    </w:rPr>
  </w:style>
  <w:style w:type="paragraph" w:customStyle="1" w:styleId="06-Ttulospr-textuais">
    <w:name w:val="06 - Títulos pré-textuais"/>
    <w:basedOn w:val="Normal"/>
    <w:rsid w:val="00C37A7A"/>
    <w:pPr>
      <w:spacing w:after="960"/>
      <w:jc w:val="center"/>
    </w:pPr>
    <w:rPr>
      <w:b/>
      <w:caps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Footer">
    <w:name w:val="footer"/>
    <w:basedOn w:val="Normal"/>
    <w:link w:val="FooterChar"/>
    <w:uiPriority w:val="99"/>
    <w:pPr>
      <w:tabs>
        <w:tab w:val="center" w:pos="4419"/>
        <w:tab w:val="right" w:pos="8838"/>
      </w:tabs>
    </w:pPr>
  </w:style>
  <w:style w:type="paragraph" w:styleId="Header">
    <w:name w:val="header"/>
    <w:basedOn w:val="Normal"/>
    <w:link w:val="HeaderChar"/>
    <w:uiPriority w:val="99"/>
    <w:pPr>
      <w:tabs>
        <w:tab w:val="center" w:pos="4419"/>
        <w:tab w:val="right" w:pos="8838"/>
      </w:tabs>
    </w:pPr>
  </w:style>
  <w:style w:type="paragraph" w:styleId="BodyText">
    <w:name w:val="Body Text"/>
    <w:basedOn w:val="Normal"/>
    <w:rsid w:val="002B13AB"/>
    <w:pPr>
      <w:jc w:val="left"/>
    </w:pPr>
    <w:rPr>
      <w:rFonts w:ascii="Arial" w:hAnsi="Arial"/>
      <w:b/>
    </w:rPr>
  </w:style>
  <w:style w:type="paragraph" w:styleId="BodyTextIndent2">
    <w:name w:val="Body Text Indent 2"/>
    <w:basedOn w:val="Normal"/>
    <w:rsid w:val="00B368F6"/>
    <w:pPr>
      <w:spacing w:after="120" w:line="480" w:lineRule="auto"/>
      <w:ind w:left="283"/>
    </w:pPr>
  </w:style>
  <w:style w:type="character" w:customStyle="1" w:styleId="HeaderChar">
    <w:name w:val="Header Char"/>
    <w:basedOn w:val="DefaultParagraphFont"/>
    <w:link w:val="Header"/>
    <w:uiPriority w:val="99"/>
    <w:rsid w:val="00E255BA"/>
    <w:rPr>
      <w:sz w:val="24"/>
    </w:rPr>
  </w:style>
  <w:style w:type="paragraph" w:styleId="BalloonText">
    <w:name w:val="Balloon Text"/>
    <w:basedOn w:val="Normal"/>
    <w:link w:val="BalloonTextChar"/>
    <w:rsid w:val="00E255B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255BA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qFormat/>
    <w:rsid w:val="00B7037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B70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7815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A320FC"/>
    <w:rPr>
      <w:sz w:val="24"/>
    </w:rPr>
  </w:style>
  <w:style w:type="table" w:styleId="TableGrid">
    <w:name w:val="Table Grid"/>
    <w:basedOn w:val="TableNormal"/>
    <w:rsid w:val="00BA41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jc w:val="both"/>
    </w:pPr>
    <w:rPr>
      <w:sz w:val="24"/>
    </w:rPr>
  </w:style>
  <w:style w:type="paragraph" w:styleId="Heading1">
    <w:name w:val="heading 1"/>
    <w:basedOn w:val="Normal"/>
    <w:next w:val="01-Texto"/>
    <w:qFormat/>
    <w:rsid w:val="00C37A7A"/>
    <w:pPr>
      <w:keepNext/>
      <w:numPr>
        <w:numId w:val="1"/>
      </w:numPr>
      <w:spacing w:after="720"/>
      <w:jc w:val="left"/>
      <w:outlineLvl w:val="0"/>
    </w:pPr>
    <w:rPr>
      <w:b/>
      <w:caps/>
      <w:kern w:val="28"/>
    </w:rPr>
  </w:style>
  <w:style w:type="paragraph" w:styleId="Heading2">
    <w:name w:val="heading 2"/>
    <w:basedOn w:val="01-Texto"/>
    <w:next w:val="01-Texto"/>
    <w:qFormat/>
    <w:pPr>
      <w:keepNext/>
      <w:numPr>
        <w:ilvl w:val="1"/>
        <w:numId w:val="1"/>
      </w:numPr>
      <w:spacing w:before="720" w:after="720"/>
      <w:outlineLvl w:val="1"/>
    </w:pPr>
    <w:rPr>
      <w:b/>
      <w:caps/>
    </w:rPr>
  </w:style>
  <w:style w:type="paragraph" w:styleId="Heading3">
    <w:name w:val="heading 3"/>
    <w:basedOn w:val="01-Texto"/>
    <w:next w:val="01-Texto"/>
    <w:qFormat/>
    <w:pPr>
      <w:keepNext/>
      <w:numPr>
        <w:ilvl w:val="2"/>
        <w:numId w:val="1"/>
      </w:numPr>
      <w:spacing w:before="960" w:after="960"/>
      <w:outlineLvl w:val="2"/>
    </w:pPr>
    <w:rPr>
      <w:b/>
    </w:rPr>
  </w:style>
  <w:style w:type="paragraph" w:styleId="Heading4">
    <w:name w:val="heading 4"/>
    <w:basedOn w:val="01-Texto"/>
    <w:next w:val="01-Texto"/>
    <w:qFormat/>
    <w:pPr>
      <w:keepNext/>
      <w:numPr>
        <w:ilvl w:val="3"/>
        <w:numId w:val="1"/>
      </w:numPr>
      <w:spacing w:before="720" w:after="720"/>
      <w:outlineLvl w:val="3"/>
    </w:pPr>
    <w:rPr>
      <w:b/>
    </w:rPr>
  </w:style>
  <w:style w:type="paragraph" w:styleId="Heading5">
    <w:name w:val="heading 5"/>
    <w:basedOn w:val="01-Texto"/>
    <w:next w:val="01-Texto"/>
    <w:qFormat/>
    <w:pPr>
      <w:numPr>
        <w:ilvl w:val="4"/>
        <w:numId w:val="1"/>
      </w:numPr>
      <w:spacing w:before="720" w:after="720"/>
      <w:outlineLvl w:val="4"/>
    </w:pPr>
    <w:rPr>
      <w:b/>
      <w:i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720" w:after="720"/>
      <w:outlineLvl w:val="5"/>
    </w:pPr>
    <w:rPr>
      <w:b/>
      <w:bCs/>
      <w:i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720" w:after="720"/>
      <w:outlineLvl w:val="6"/>
    </w:pPr>
    <w:rPr>
      <w:szCs w:val="24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720" w:after="720"/>
      <w:outlineLvl w:val="7"/>
    </w:pPr>
    <w:rPr>
      <w:i/>
      <w:iCs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720" w:after="72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1-Texto">
    <w:name w:val="01 - Texto"/>
    <w:basedOn w:val="Normal"/>
    <w:rsid w:val="00B30497"/>
    <w:pPr>
      <w:spacing w:line="360" w:lineRule="auto"/>
      <w:ind w:firstLine="1134"/>
    </w:p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Caption">
    <w:name w:val="caption"/>
    <w:basedOn w:val="Normal"/>
    <w:next w:val="Normal"/>
    <w:qFormat/>
    <w:pPr>
      <w:spacing w:before="240" w:after="240"/>
    </w:pPr>
    <w:rPr>
      <w:sz w:val="20"/>
    </w:rPr>
  </w:style>
  <w:style w:type="paragraph" w:customStyle="1" w:styleId="02-Citaolonga">
    <w:name w:val="02 - Citação longa"/>
    <w:basedOn w:val="Normal"/>
    <w:next w:val="01-Texto"/>
    <w:pPr>
      <w:spacing w:before="240" w:after="480"/>
      <w:ind w:left="2268"/>
    </w:pPr>
    <w:rPr>
      <w:sz w:val="20"/>
    </w:rPr>
  </w:style>
  <w:style w:type="paragraph" w:customStyle="1" w:styleId="04-Referncias">
    <w:name w:val="04 - Referências"/>
    <w:basedOn w:val="02-Citaolonga"/>
    <w:pPr>
      <w:spacing w:after="240"/>
      <w:ind w:left="0"/>
      <w:jc w:val="left"/>
    </w:pPr>
    <w:rPr>
      <w:sz w:val="24"/>
    </w:rPr>
  </w:style>
  <w:style w:type="paragraph" w:customStyle="1" w:styleId="05-Tabelaesquerda">
    <w:name w:val="05 - Tabela à esquerda"/>
    <w:basedOn w:val="Normal"/>
    <w:pPr>
      <w:spacing w:before="20" w:after="20"/>
      <w:jc w:val="left"/>
    </w:pPr>
    <w:rPr>
      <w:sz w:val="20"/>
    </w:rPr>
  </w:style>
  <w:style w:type="paragraph" w:customStyle="1" w:styleId="05-Tabeladireita">
    <w:name w:val="05 - Tabela à direita"/>
    <w:basedOn w:val="05-Tabelaesquerda"/>
    <w:pPr>
      <w:jc w:val="right"/>
    </w:pPr>
  </w:style>
  <w:style w:type="paragraph" w:customStyle="1" w:styleId="05-Tabelacentralizado">
    <w:name w:val="05 - Tabela centralizado"/>
    <w:basedOn w:val="05-Tabeladireita"/>
    <w:pPr>
      <w:jc w:val="center"/>
    </w:pPr>
  </w:style>
  <w:style w:type="paragraph" w:customStyle="1" w:styleId="05-Tabelajustificado">
    <w:name w:val="05 - Tabela justificado"/>
    <w:basedOn w:val="05-Tabelacentralizado"/>
    <w:pPr>
      <w:jc w:val="both"/>
    </w:pPr>
  </w:style>
  <w:style w:type="paragraph" w:customStyle="1" w:styleId="08-ListadeProfessores">
    <w:name w:val="08 - Lista de Professores"/>
    <w:basedOn w:val="01-Texto"/>
    <w:pPr>
      <w:ind w:firstLine="0"/>
      <w:jc w:val="center"/>
    </w:pPr>
  </w:style>
  <w:style w:type="paragraph" w:styleId="FootnoteText">
    <w:name w:val="footnote text"/>
    <w:basedOn w:val="Normal"/>
    <w:semiHidden/>
    <w:pPr>
      <w:spacing w:before="60" w:after="60"/>
      <w:ind w:left="284" w:hanging="284"/>
    </w:pPr>
    <w:rPr>
      <w:sz w:val="20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TOC1">
    <w:name w:val="toc 1"/>
    <w:basedOn w:val="01-Texto"/>
    <w:next w:val="Normal"/>
    <w:autoRedefine/>
    <w:uiPriority w:val="39"/>
    <w:pPr>
      <w:spacing w:line="240" w:lineRule="auto"/>
      <w:ind w:firstLine="0"/>
      <w:jc w:val="left"/>
    </w:pPr>
    <w:rPr>
      <w:b/>
      <w:caps/>
      <w:sz w:val="20"/>
    </w:rPr>
  </w:style>
  <w:style w:type="paragraph" w:styleId="TOC2">
    <w:name w:val="toc 2"/>
    <w:basedOn w:val="01-Texto"/>
    <w:next w:val="Normal"/>
    <w:autoRedefine/>
    <w:uiPriority w:val="39"/>
    <w:pPr>
      <w:spacing w:line="240" w:lineRule="auto"/>
      <w:ind w:left="240" w:firstLine="0"/>
      <w:jc w:val="left"/>
    </w:pPr>
    <w:rPr>
      <w:smallCaps/>
      <w:sz w:val="20"/>
    </w:rPr>
  </w:style>
  <w:style w:type="paragraph" w:styleId="TOC3">
    <w:name w:val="toc 3"/>
    <w:basedOn w:val="01-Texto"/>
    <w:next w:val="Normal"/>
    <w:autoRedefine/>
    <w:uiPriority w:val="39"/>
    <w:pPr>
      <w:spacing w:line="240" w:lineRule="auto"/>
      <w:ind w:left="480" w:firstLine="0"/>
      <w:jc w:val="left"/>
    </w:pPr>
    <w:rPr>
      <w:i/>
      <w:sz w:val="20"/>
    </w:rPr>
  </w:style>
  <w:style w:type="paragraph" w:styleId="TOC4">
    <w:name w:val="toc 4"/>
    <w:basedOn w:val="01-Texto"/>
    <w:next w:val="Normal"/>
    <w:autoRedefine/>
    <w:semiHidden/>
    <w:pPr>
      <w:spacing w:line="240" w:lineRule="auto"/>
      <w:ind w:left="720" w:firstLine="0"/>
      <w:jc w:val="left"/>
    </w:pPr>
    <w:rPr>
      <w:sz w:val="18"/>
    </w:rPr>
  </w:style>
  <w:style w:type="paragraph" w:styleId="TOC5">
    <w:name w:val="toc 5"/>
    <w:basedOn w:val="01-Texto"/>
    <w:next w:val="Normal"/>
    <w:autoRedefine/>
    <w:semiHidden/>
    <w:pPr>
      <w:spacing w:line="240" w:lineRule="auto"/>
      <w:ind w:left="960" w:firstLine="0"/>
      <w:jc w:val="left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ind w:left="1200"/>
      <w:jc w:val="left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ind w:left="1440"/>
      <w:jc w:val="left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ind w:left="1680"/>
      <w:jc w:val="left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ind w:left="1920"/>
      <w:jc w:val="left"/>
    </w:pPr>
    <w:rPr>
      <w:sz w:val="18"/>
    </w:rPr>
  </w:style>
  <w:style w:type="paragraph" w:customStyle="1" w:styleId="03-Inciso">
    <w:name w:val="03 - Inciso"/>
    <w:basedOn w:val="Normal"/>
    <w:rsid w:val="00B30497"/>
    <w:pPr>
      <w:spacing w:line="360" w:lineRule="auto"/>
      <w:ind w:left="1134"/>
    </w:pPr>
  </w:style>
  <w:style w:type="character" w:styleId="PageNumber">
    <w:name w:val="page number"/>
    <w:basedOn w:val="DefaultParagraphFont"/>
  </w:style>
  <w:style w:type="paragraph" w:customStyle="1" w:styleId="06-Ttulosps-textuais">
    <w:name w:val="06 - Títulos pós-textuais"/>
    <w:basedOn w:val="Heading1"/>
    <w:pPr>
      <w:numPr>
        <w:numId w:val="0"/>
      </w:numPr>
      <w:jc w:val="center"/>
    </w:pPr>
  </w:style>
  <w:style w:type="paragraph" w:customStyle="1" w:styleId="07-FolhadeRosto">
    <w:name w:val="07 - Folha de Rosto"/>
    <w:basedOn w:val="Normal"/>
    <w:pPr>
      <w:spacing w:after="120"/>
      <w:jc w:val="center"/>
    </w:pPr>
    <w:rPr>
      <w:b/>
      <w:caps/>
    </w:rPr>
  </w:style>
  <w:style w:type="paragraph" w:customStyle="1" w:styleId="07-Naturezadotrabalho">
    <w:name w:val="07 - Natureza do trabalho"/>
    <w:basedOn w:val="Normal"/>
    <w:pPr>
      <w:ind w:left="4536"/>
    </w:pPr>
  </w:style>
  <w:style w:type="paragraph" w:customStyle="1" w:styleId="09-DedicatriaseAgradecimentos">
    <w:name w:val="09 - Dedicatórias e Agradecimentos"/>
    <w:basedOn w:val="07-Naturezadotrabalho"/>
    <w:pPr>
      <w:ind w:left="3402"/>
    </w:pPr>
    <w:rPr>
      <w:i/>
    </w:rPr>
  </w:style>
  <w:style w:type="paragraph" w:styleId="CommentText">
    <w:name w:val="annotation text"/>
    <w:basedOn w:val="Normal"/>
    <w:semiHidden/>
    <w:rPr>
      <w:sz w:val="20"/>
    </w:rPr>
  </w:style>
  <w:style w:type="paragraph" w:customStyle="1" w:styleId="05-Tabelafonte">
    <w:name w:val="05 - Tabela fonte"/>
    <w:basedOn w:val="Normal"/>
    <w:pPr>
      <w:spacing w:before="120"/>
      <w:jc w:val="right"/>
    </w:pPr>
    <w:rPr>
      <w:sz w:val="20"/>
    </w:rPr>
  </w:style>
  <w:style w:type="paragraph" w:customStyle="1" w:styleId="06-Ttulospr-textuais">
    <w:name w:val="06 - Títulos pré-textuais"/>
    <w:basedOn w:val="Normal"/>
    <w:rsid w:val="00C37A7A"/>
    <w:pPr>
      <w:spacing w:after="960"/>
      <w:jc w:val="center"/>
    </w:pPr>
    <w:rPr>
      <w:b/>
      <w:caps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Footer">
    <w:name w:val="footer"/>
    <w:basedOn w:val="Normal"/>
    <w:link w:val="FooterChar"/>
    <w:uiPriority w:val="99"/>
    <w:pPr>
      <w:tabs>
        <w:tab w:val="center" w:pos="4419"/>
        <w:tab w:val="right" w:pos="8838"/>
      </w:tabs>
    </w:pPr>
  </w:style>
  <w:style w:type="paragraph" w:styleId="Header">
    <w:name w:val="header"/>
    <w:basedOn w:val="Normal"/>
    <w:link w:val="HeaderChar"/>
    <w:uiPriority w:val="99"/>
    <w:pPr>
      <w:tabs>
        <w:tab w:val="center" w:pos="4419"/>
        <w:tab w:val="right" w:pos="8838"/>
      </w:tabs>
    </w:pPr>
  </w:style>
  <w:style w:type="paragraph" w:styleId="BodyText">
    <w:name w:val="Body Text"/>
    <w:basedOn w:val="Normal"/>
    <w:rsid w:val="002B13AB"/>
    <w:pPr>
      <w:jc w:val="left"/>
    </w:pPr>
    <w:rPr>
      <w:rFonts w:ascii="Arial" w:hAnsi="Arial"/>
      <w:b/>
    </w:rPr>
  </w:style>
  <w:style w:type="paragraph" w:styleId="BodyTextIndent2">
    <w:name w:val="Body Text Indent 2"/>
    <w:basedOn w:val="Normal"/>
    <w:rsid w:val="00B368F6"/>
    <w:pPr>
      <w:spacing w:after="120" w:line="480" w:lineRule="auto"/>
      <w:ind w:left="283"/>
    </w:pPr>
  </w:style>
  <w:style w:type="character" w:customStyle="1" w:styleId="HeaderChar">
    <w:name w:val="Header Char"/>
    <w:basedOn w:val="DefaultParagraphFont"/>
    <w:link w:val="Header"/>
    <w:uiPriority w:val="99"/>
    <w:rsid w:val="00E255BA"/>
    <w:rPr>
      <w:sz w:val="24"/>
    </w:rPr>
  </w:style>
  <w:style w:type="paragraph" w:styleId="BalloonText">
    <w:name w:val="Balloon Text"/>
    <w:basedOn w:val="Normal"/>
    <w:link w:val="BalloonTextChar"/>
    <w:rsid w:val="00E255B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255BA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qFormat/>
    <w:rsid w:val="00B7037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B70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7815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A320FC"/>
    <w:rPr>
      <w:sz w:val="24"/>
    </w:rPr>
  </w:style>
  <w:style w:type="table" w:styleId="TableGrid">
    <w:name w:val="Table Grid"/>
    <w:basedOn w:val="TableNormal"/>
    <w:rsid w:val="00BA41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1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5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2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1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7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4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footer" Target="footer3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header" Target="header2.xml"/><Relationship Id="rId13" Type="http://schemas.openxmlformats.org/officeDocument/2006/relationships/footer" Target="footer2.xm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us%20documentos\Home%20pages\Ci&#234;ncias%20da%20Linguagem\Disserta&#231;&#227;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FERLIN</b:Tag>
    <b:SourceType>ArticleInAPeriodical</b:SourceType>
    <b:Guid>{382EFEF6-857C-449A-821F-C158037E93C8}</b:Guid>
    <b:Title>Os cursos de engenharia na modalidade EAD e Presencial: Proposta de cursos na área de computação, produção e elétrica.</b:Title>
    <b:Year>2015</b:Year>
    <b:Author>
      <b:Author>
        <b:NameList>
          <b:Person>
            <b:Last>FERLIN E. P.</b:Last>
            <b:First>CARVALHO</b:First>
            <b:Middle>N. F.</b:Middle>
          </b:Person>
        </b:NameList>
      </b:Author>
    </b:Author>
    <b:ConferenceName>COBENGE - Congresso Brasileiro de Engenharia</b:ConferenceName>
    <b:PeriodicalTitle>XLIII Congresso Brasileiro de Educação em Engenharia</b:PeriodicalTitle>
    <b:RefOrder>1</b:RefOrder>
  </b:Source>
  <b:Source>
    <b:Tag>AZEVEDO</b:Tag>
    <b:SourceType>Book</b:SourceType>
    <b:Guid>{A117709F-0DEA-4DAA-9547-B49741973FD5}</b:Guid>
    <b:Title>Metodologia científica ao alcance de todos</b:Title>
    <b:Year>2009</b:Year>
    <b:Author>
      <b:Author>
        <b:NameList>
          <b:Person>
            <b:Last>AZEVEDO</b:Last>
            <b:First>C.</b:First>
            <b:Middle>B.</b:Middle>
          </b:Person>
        </b:NameList>
      </b:Author>
    </b:Author>
    <b:City>Barueri</b:City>
    <b:Publisher>Manole</b:Publisher>
    <b:RefOrder>2</b:RefOrder>
  </b:Source>
  <b:Source>
    <b:Tag>WAZLAWICK</b:Tag>
    <b:SourceType>Book</b:SourceType>
    <b:Guid>{321820F0-1CBE-4CD6-A079-D5902009C7F6}</b:Guid>
    <b:Author>
      <b:Author>
        <b:NameList>
          <b:Person>
            <b:Last>WAZLAWICK</b:Last>
            <b:First>R.</b:First>
            <b:Middle>S.</b:Middle>
          </b:Person>
        </b:NameList>
      </b:Author>
    </b:Author>
    <b:Title>Metodologia da pesquisa para ciência da computação</b:Title>
    <b:Year>2009</b:Year>
    <b:City>Rio de Janeiro</b:City>
    <b:Publisher>Elsevier</b:Publisher>
    <b:RefOrder>3</b:RefOrder>
  </b:Source>
  <b:Source>
    <b:Tag>MAGALHAES</b:Tag>
    <b:SourceType>BookSection</b:SourceType>
    <b:Guid>{67EA7683-DE02-44DD-B79C-BA7ACBFC1D03}</b:Guid>
    <b:Author>
      <b:Author>
        <b:NameList>
          <b:Person>
            <b:Last>MAGALHÃES</b:Last>
            <b:First>L.</b:First>
            <b:Middle>B. N.</b:Middle>
          </b:Person>
        </b:NameList>
      </b:Author>
      <b:BookAuthor>
        <b:NameList>
          <b:Person>
            <b:Last>SILVA</b:Last>
            <b:First>P.</b:First>
          </b:Person>
        </b:NameList>
      </b:BookAuthor>
    </b:Author>
    <b:Title>Anti-hipertensivos</b:Title>
    <b:Year>1998</b:Year>
    <b:City>Rio de Janeiro</b:City>
    <b:Publisher>Guanabara Koogan</b:Publisher>
    <b:BookTitle>Farmacologia</b:BookTitle>
    <b:Pages>647-657</b:Pages>
    <b:RefOrder>4</b:RefOrder>
  </b:Source>
  <b:Source>
    <b:Tag>SOUZA</b:Tag>
    <b:SourceType>Misc</b:SourceType>
    <b:Guid>{70DE0499-85B7-45E9-A213-C0C291248955}</b:Guid>
    <b:Title>Risco biológico e biossegurança no cotidiano de enfermeiros e auxiliares de enfermagem.</b:Title>
    <b:Year>2001</b:Year>
    <b:City>Ribeirão Preto</b:City>
    <b:Author>
      <b:Author>
        <b:NameList>
          <b:Person>
            <b:Last>SOUZA</b:Last>
            <b:First>A.</b:First>
            <b:Middle>C. S.</b:Middle>
          </b:Person>
        </b:NameList>
      </b:Author>
    </b:Author>
    <b:PublicationTitle>Tese de Doutorado</b:PublicationTitle>
    <b:StateProvince>São Paulo</b:StateProvince>
    <b:CountryRegion>Brasi</b:CountryRegion>
    <b:RefOrder>5</b:RefOrder>
  </b:Source>
  <b:Source>
    <b:Tag>LEFFA</b:Tag>
    <b:SourceType>InternetSite</b:SourceType>
    <b:Guid>{5F69CA02-A7FA-41F7-834B-1AD54EB12A70}</b:Guid>
    <b:Title>Normas da ABNT - Citações e Referências Bibliográficas</b:Title>
    <b:Author>
      <b:Author>
        <b:NameList>
          <b:Person>
            <b:Last>LEFFA</b:Last>
            <b:First>V.</b:First>
            <b:Middle>J.</b:Middle>
          </b:Person>
        </b:NameList>
      </b:Author>
    </b:Author>
    <b:URL>http://www.leffa.pro.br/textos/abnt.htm</b:URL>
    <b:RefOrder>6</b:RefOrder>
  </b:Source>
</b:Sources>
</file>

<file path=customXml/itemProps1.xml><?xml version="1.0" encoding="utf-8"?>
<ds:datastoreItem xmlns:ds="http://schemas.openxmlformats.org/officeDocument/2006/customXml" ds:itemID="{735F3F7A-F7E7-1843-9C90-0979B4EC8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\Meus documentos\Home pages\Ciências da Linguagem\Dissertação.dot</Template>
  <TotalTime>1</TotalTime>
  <Pages>18</Pages>
  <Words>2701</Words>
  <Characters>15401</Characters>
  <Application>Microsoft Macintosh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EDERSON CICHACZEWSKI</dc:creator>
  <cp:lastModifiedBy>Gesiane Gonçalves Ferreira</cp:lastModifiedBy>
  <cp:revision>3</cp:revision>
  <cp:lastPrinted>2020-03-24T13:04:00Z</cp:lastPrinted>
  <dcterms:created xsi:type="dcterms:W3CDTF">2020-03-27T06:23:00Z</dcterms:created>
  <dcterms:modified xsi:type="dcterms:W3CDTF">2020-03-27T06:27:00Z</dcterms:modified>
</cp:coreProperties>
</file>