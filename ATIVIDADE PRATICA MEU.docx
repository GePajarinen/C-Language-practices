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9178C2" w14:textId="77777777" w:rsidR="00A320FC" w:rsidRDefault="009D7891" w:rsidP="00E66E98">
      <w:pPr>
        <w:pStyle w:val="07-FolhadeRosto"/>
        <w:rPr>
          <w:b w:val="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A08F536" wp14:editId="14B3DA7B">
            <wp:extent cx="2254885" cy="1127443"/>
            <wp:effectExtent l="0" t="0" r="0" b="0"/>
            <wp:docPr id="6" name="Imagem 6" descr="http://www.grupomozarteum.com.br/famosp/wp-content/uploads/2015/01/Logo_UN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rupomozarteum.com.br/famosp/wp-content/uploads/2015/01/Logo_UNINT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82" cy="11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5A5B" w14:textId="77777777" w:rsidR="009D7891" w:rsidRDefault="009D7891" w:rsidP="00E66E98">
      <w:pPr>
        <w:pStyle w:val="07-FolhadeRosto"/>
        <w:rPr>
          <w:b w:val="0"/>
          <w:sz w:val="28"/>
          <w:szCs w:val="28"/>
        </w:rPr>
      </w:pPr>
    </w:p>
    <w:p w14:paraId="0BE13186" w14:textId="77777777" w:rsidR="00E66E98" w:rsidRPr="00372854" w:rsidRDefault="00042B1C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CENTRO UNIVERSITÁRIO</w:t>
      </w:r>
      <w:r w:rsidR="00372854" w:rsidRPr="00372854">
        <w:rPr>
          <w:b w:val="0"/>
          <w:sz w:val="28"/>
          <w:szCs w:val="28"/>
        </w:rPr>
        <w:t xml:space="preserve"> INTERNACIONAL</w:t>
      </w:r>
      <w:r w:rsidRPr="00372854">
        <w:rPr>
          <w:b w:val="0"/>
          <w:sz w:val="28"/>
          <w:szCs w:val="28"/>
        </w:rPr>
        <w:t xml:space="preserve"> UNINTER</w:t>
      </w:r>
    </w:p>
    <w:p w14:paraId="5935A62A" w14:textId="77777777" w:rsidR="00200576" w:rsidRPr="00372854" w:rsidRDefault="00200576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ESCOLA SUPERIOR POLITÉCNICA</w:t>
      </w:r>
    </w:p>
    <w:p w14:paraId="358B85B0" w14:textId="77777777" w:rsidR="00126E2B" w:rsidRPr="00A25F6B" w:rsidRDefault="00126E2B" w:rsidP="00126E2B">
      <w:pPr>
        <w:pStyle w:val="07-FolhadeRosto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TECNÓLOGO EM ANÁLISE E DESENVOLVIMENTO DE SISTEMAS</w:t>
      </w:r>
    </w:p>
    <w:p w14:paraId="494D1676" w14:textId="77777777" w:rsidR="00372854" w:rsidRPr="00372854" w:rsidRDefault="00372854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 xml:space="preserve">DISCIPLINA DE </w:t>
      </w:r>
      <w:r w:rsidR="0084486E">
        <w:rPr>
          <w:b w:val="0"/>
          <w:sz w:val="28"/>
          <w:szCs w:val="28"/>
        </w:rPr>
        <w:t>LINGUAGEM DE PROGRAMAÇÃO</w:t>
      </w:r>
    </w:p>
    <w:p w14:paraId="2D638369" w14:textId="77777777" w:rsidR="00E66E98" w:rsidRDefault="00E66E98" w:rsidP="00E66E98">
      <w:pPr>
        <w:pStyle w:val="07-FolhadeRosto"/>
      </w:pPr>
    </w:p>
    <w:p w14:paraId="5DB5251D" w14:textId="77777777" w:rsidR="008F612E" w:rsidRDefault="008F612E" w:rsidP="00E66E98">
      <w:pPr>
        <w:pStyle w:val="07-FolhadeRosto"/>
      </w:pPr>
    </w:p>
    <w:p w14:paraId="095DBECD" w14:textId="77777777" w:rsidR="00E66E98" w:rsidRDefault="00E66E98" w:rsidP="00E66E98">
      <w:pPr>
        <w:pStyle w:val="07-FolhadeRosto"/>
      </w:pPr>
    </w:p>
    <w:p w14:paraId="6C6D7C36" w14:textId="77777777" w:rsidR="00E66E98" w:rsidRDefault="00E66E98" w:rsidP="00E66E98"/>
    <w:p w14:paraId="3F43173B" w14:textId="77777777" w:rsidR="00E66E98" w:rsidRDefault="00E66E98" w:rsidP="00E66E98"/>
    <w:p w14:paraId="0BDF16C4" w14:textId="77777777" w:rsidR="00E66E98" w:rsidRDefault="00E66E98" w:rsidP="00E66E98"/>
    <w:p w14:paraId="08791900" w14:textId="77777777" w:rsidR="00E66E98" w:rsidRDefault="00E66E98" w:rsidP="00E66E98"/>
    <w:p w14:paraId="28C0C688" w14:textId="77777777" w:rsidR="00E66E98" w:rsidRPr="00F51F42" w:rsidRDefault="008F612E" w:rsidP="00E66E98">
      <w:pPr>
        <w:pStyle w:val="07-FolhadeRosto"/>
        <w:rPr>
          <w:sz w:val="28"/>
          <w:szCs w:val="28"/>
        </w:rPr>
      </w:pPr>
      <w:r>
        <w:rPr>
          <w:sz w:val="28"/>
          <w:szCs w:val="28"/>
        </w:rPr>
        <w:t>ATIVIDADE PRÁTICA</w:t>
      </w:r>
    </w:p>
    <w:p w14:paraId="068D055C" w14:textId="77777777" w:rsidR="00E66E98" w:rsidRDefault="00E66E98" w:rsidP="00E66E98"/>
    <w:p w14:paraId="6B134581" w14:textId="77777777" w:rsidR="008F612E" w:rsidRDefault="008F612E" w:rsidP="00E66E98"/>
    <w:p w14:paraId="5D5E50B6" w14:textId="77777777" w:rsidR="00E66E98" w:rsidRDefault="00E66E98" w:rsidP="00E66E98"/>
    <w:p w14:paraId="064B30DC" w14:textId="77777777" w:rsidR="00A96CE3" w:rsidRDefault="00A96CE3" w:rsidP="00E66E98"/>
    <w:p w14:paraId="0D9E1A21" w14:textId="77777777" w:rsidR="00A96CE3" w:rsidRDefault="00A96CE3" w:rsidP="00E66E98"/>
    <w:p w14:paraId="055D0BEE" w14:textId="77777777" w:rsidR="00A96CE3" w:rsidRDefault="00A96CE3" w:rsidP="00E66E98"/>
    <w:p w14:paraId="5D9F55D1" w14:textId="77777777" w:rsidR="00A96CE3" w:rsidRDefault="00A96CE3" w:rsidP="00E66E98"/>
    <w:p w14:paraId="44AC2125" w14:textId="77777777" w:rsidR="00A96CE3" w:rsidRPr="00372854" w:rsidRDefault="00A96CE3" w:rsidP="00E66E98"/>
    <w:p w14:paraId="1A8069B3" w14:textId="77777777" w:rsidR="00A96CE3" w:rsidRPr="00372854" w:rsidRDefault="00581219" w:rsidP="00A96CE3">
      <w:pPr>
        <w:pStyle w:val="07-FolhadeRosto"/>
        <w:jc w:val="right"/>
        <w:rPr>
          <w:b w:val="0"/>
        </w:rPr>
      </w:pPr>
      <w:r>
        <w:rPr>
          <w:b w:val="0"/>
        </w:rPr>
        <w:t>gesiane gonçalves ferreira pajarinen – RU: 2466550</w:t>
      </w:r>
    </w:p>
    <w:p w14:paraId="4B63C906" w14:textId="77777777" w:rsidR="00516CE2" w:rsidRPr="00372854" w:rsidRDefault="0053651D" w:rsidP="0053651D">
      <w:pPr>
        <w:pStyle w:val="07-FolhadeRosto"/>
        <w:jc w:val="right"/>
        <w:rPr>
          <w:b w:val="0"/>
        </w:rPr>
      </w:pPr>
      <w:r>
        <w:rPr>
          <w:b w:val="0"/>
        </w:rPr>
        <w:t>Prof. winston sen lun fung</w:t>
      </w:r>
    </w:p>
    <w:p w14:paraId="4E23D295" w14:textId="77777777" w:rsidR="00A96CE3" w:rsidRPr="00372854" w:rsidRDefault="00A96CE3" w:rsidP="00A96CE3">
      <w:pPr>
        <w:pStyle w:val="07-FolhadeRosto"/>
        <w:jc w:val="right"/>
        <w:rPr>
          <w:b w:val="0"/>
          <w:i/>
        </w:rPr>
      </w:pPr>
    </w:p>
    <w:p w14:paraId="4F526B14" w14:textId="77777777" w:rsidR="00E66E98" w:rsidRDefault="00E66E98" w:rsidP="00E66E98">
      <w:pPr>
        <w:jc w:val="left"/>
      </w:pPr>
    </w:p>
    <w:p w14:paraId="27E2CD03" w14:textId="77777777" w:rsidR="00E66E98" w:rsidRDefault="00E66E98" w:rsidP="00E66E98"/>
    <w:p w14:paraId="42DFB166" w14:textId="77777777" w:rsidR="00E66E98" w:rsidRDefault="00E66E98" w:rsidP="00E66E98"/>
    <w:p w14:paraId="1AA57092" w14:textId="77777777" w:rsidR="00A96CE3" w:rsidRDefault="00A96CE3" w:rsidP="00E66E98"/>
    <w:p w14:paraId="57DC54B3" w14:textId="77777777" w:rsidR="00A96CE3" w:rsidRDefault="00A96CE3" w:rsidP="00E66E98"/>
    <w:p w14:paraId="3AAA31B1" w14:textId="77777777" w:rsidR="00A96CE3" w:rsidRDefault="00A96CE3" w:rsidP="00E66E98"/>
    <w:p w14:paraId="2E4124E6" w14:textId="77777777" w:rsidR="00372854" w:rsidRDefault="00372854" w:rsidP="00E66E98"/>
    <w:p w14:paraId="14315DFB" w14:textId="77777777" w:rsidR="00E66E98" w:rsidRDefault="00E66E98" w:rsidP="00E66E98"/>
    <w:p w14:paraId="44EF122B" w14:textId="77777777" w:rsidR="00E66E98" w:rsidRDefault="00E66E98" w:rsidP="00E66E98"/>
    <w:p w14:paraId="2298C700" w14:textId="7BE330D0" w:rsidR="00E66E98" w:rsidRPr="00372854" w:rsidRDefault="007027CA" w:rsidP="00E66E98">
      <w:pPr>
        <w:pStyle w:val="07-FolhadeRosto"/>
        <w:rPr>
          <w:b w:val="0"/>
        </w:rPr>
      </w:pPr>
      <w:r>
        <w:rPr>
          <w:b w:val="0"/>
        </w:rPr>
        <w:t>Ipatinga</w:t>
      </w:r>
      <w:r w:rsidR="00DF2946" w:rsidRPr="00372854">
        <w:rPr>
          <w:b w:val="0"/>
        </w:rPr>
        <w:t xml:space="preserve"> </w:t>
      </w:r>
      <w:r w:rsidR="00A25F6B">
        <w:rPr>
          <w:b w:val="0"/>
        </w:rPr>
        <w:t>–</w:t>
      </w:r>
      <w:r w:rsidR="00DF2946" w:rsidRPr="00372854">
        <w:rPr>
          <w:b w:val="0"/>
        </w:rPr>
        <w:t xml:space="preserve"> </w:t>
      </w:r>
      <w:r>
        <w:rPr>
          <w:b w:val="0"/>
        </w:rPr>
        <w:t>minas gerais</w:t>
      </w:r>
    </w:p>
    <w:p w14:paraId="5A171A7F" w14:textId="58460180" w:rsidR="00A96CE3" w:rsidRPr="00372854" w:rsidRDefault="007027CA" w:rsidP="00E66E98">
      <w:pPr>
        <w:pStyle w:val="07-FolhadeRosto"/>
        <w:rPr>
          <w:b w:val="0"/>
        </w:rPr>
      </w:pPr>
      <w:r>
        <w:rPr>
          <w:b w:val="0"/>
        </w:rPr>
        <w:t>2020</w:t>
      </w:r>
      <w:r w:rsidR="00E66E98" w:rsidRPr="00372854">
        <w:rPr>
          <w:b w:val="0"/>
        </w:rPr>
        <w:t xml:space="preserve"> </w:t>
      </w:r>
    </w:p>
    <w:p w14:paraId="43606FA0" w14:textId="77777777" w:rsidR="00323873" w:rsidRDefault="00E66E98" w:rsidP="004F44EC">
      <w:pPr>
        <w:pStyle w:val="07-FolhadeRosto"/>
        <w:rPr>
          <w:b w:val="0"/>
          <w:caps w:val="0"/>
        </w:rPr>
      </w:pPr>
      <w:r w:rsidRPr="00D55D22">
        <w:br w:type="page"/>
      </w:r>
    </w:p>
    <w:p w14:paraId="65A71FC5" w14:textId="77777777" w:rsidR="009D7891" w:rsidRDefault="009D7891" w:rsidP="00B7037A">
      <w:pPr>
        <w:pStyle w:val="Title"/>
        <w:jc w:val="center"/>
        <w:rPr>
          <w:rFonts w:ascii="Times New Roman" w:hAnsi="Times New Roman" w:cs="Times New Roman"/>
          <w:b/>
          <w:sz w:val="24"/>
          <w:szCs w:val="28"/>
        </w:rPr>
        <w:sectPr w:rsidR="009D7891" w:rsidSect="00A320FC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7" w:h="16840" w:code="9"/>
          <w:pgMar w:top="1701" w:right="1134" w:bottom="1134" w:left="1701" w:header="567" w:footer="567" w:gutter="0"/>
          <w:pgNumType w:start="0"/>
          <w:cols w:space="720"/>
          <w:titlePg/>
          <w:docGrid w:linePitch="326"/>
        </w:sectPr>
      </w:pPr>
    </w:p>
    <w:p w14:paraId="577AAFD1" w14:textId="3CCB1590" w:rsidR="002B13AB" w:rsidRPr="009D7891" w:rsidRDefault="00D53AA1" w:rsidP="00CA3B5B">
      <w:pPr>
        <w:pStyle w:val="Heading1"/>
        <w:pageBreakBefore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>EXERCÍCIO 1</w:t>
      </w:r>
    </w:p>
    <w:p w14:paraId="4B65D583" w14:textId="77777777" w:rsidR="00CB1B6D" w:rsidRPr="00CB1B6D" w:rsidRDefault="00FE7040" w:rsidP="00D0270E">
      <w:pPr>
        <w:spacing w:line="360" w:lineRule="auto"/>
      </w:pPr>
      <w:r>
        <w:rPr>
          <w:szCs w:val="24"/>
        </w:rPr>
        <w:t xml:space="preserve">ENUNCIADO: </w:t>
      </w:r>
      <w:r w:rsidR="00CB1B6D" w:rsidRPr="00CB1B6D">
        <w:t>Escreva um algoritmo em linguagem C com as seguintes instruções:</w:t>
      </w:r>
    </w:p>
    <w:p w14:paraId="1CBCCFB2" w14:textId="77777777" w:rsidR="00CB1B6D" w:rsidRPr="00CB1B6D" w:rsidRDefault="00CB1B6D" w:rsidP="00D0270E">
      <w:pPr>
        <w:spacing w:line="360" w:lineRule="auto"/>
      </w:pPr>
      <w:r w:rsidRPr="00CB1B6D">
        <w:t>1. Declare três variáveis (inteiro, real e char);</w:t>
      </w:r>
    </w:p>
    <w:p w14:paraId="12788F9F" w14:textId="77777777" w:rsidR="00CB1B6D" w:rsidRPr="00CB1B6D" w:rsidRDefault="00CB1B6D" w:rsidP="00D0270E">
      <w:pPr>
        <w:spacing w:line="360" w:lineRule="auto"/>
      </w:pPr>
      <w:r w:rsidRPr="00CB1B6D">
        <w:t>2. Declare três ponteiros;</w:t>
      </w:r>
    </w:p>
    <w:p w14:paraId="362A83D4" w14:textId="77777777" w:rsidR="00CB1B6D" w:rsidRPr="00CB1B6D" w:rsidRDefault="00CB1B6D" w:rsidP="00D0270E">
      <w:pPr>
        <w:spacing w:line="360" w:lineRule="auto"/>
      </w:pPr>
      <w:r w:rsidRPr="00CB1B6D">
        <w:t>3. Associe as variáveis aos ponteiros;</w:t>
      </w:r>
    </w:p>
    <w:p w14:paraId="18103748" w14:textId="77777777" w:rsidR="00CB1B6D" w:rsidRPr="00CB1B6D" w:rsidRDefault="00CB1B6D" w:rsidP="00D0270E">
      <w:pPr>
        <w:spacing w:line="360" w:lineRule="auto"/>
      </w:pPr>
      <w:r w:rsidRPr="00CB1B6D">
        <w:t xml:space="preserve">4. Modifique os valores de cada variável indiretamente  usando os ponteiros associados. </w:t>
      </w:r>
    </w:p>
    <w:p w14:paraId="5EBC54BA" w14:textId="37A0558C" w:rsidR="00CB1B6D" w:rsidRPr="00CB1B6D" w:rsidRDefault="00CB1B6D" w:rsidP="00D0270E">
      <w:pPr>
        <w:spacing w:line="360" w:lineRule="auto"/>
      </w:pPr>
      <w:r w:rsidRPr="00CB1B6D">
        <w:t>Para armazenar os valores nas variáveis, armazene na variável char</w:t>
      </w:r>
      <w:r w:rsidR="00C86DC9">
        <w:t xml:space="preserve"> a primeira letra do seu nome, </w:t>
      </w:r>
      <w:r w:rsidRPr="00CB1B6D">
        <w:t>na variável inteira os dois últimos dígitos do seu RU e na variável real o</w:t>
      </w:r>
      <w:r w:rsidR="00C86DC9">
        <w:t xml:space="preserve">s 4 últimos dígitos do seu RU, </w:t>
      </w:r>
      <w:r w:rsidRPr="00CB1B6D">
        <w:t>sendo os 2 últimos os valores com virgula;</w:t>
      </w:r>
    </w:p>
    <w:p w14:paraId="5DD8E2F5" w14:textId="324825D9" w:rsidR="008F612E" w:rsidRPr="00CB1B6D" w:rsidRDefault="00CB1B6D" w:rsidP="00D0270E">
      <w:pPr>
        <w:rPr>
          <w:color w:val="D4D4D4"/>
          <w:lang w:val="en-US" w:eastAsia="en-US"/>
        </w:rPr>
      </w:pPr>
      <w:r w:rsidRPr="00CB1B6D">
        <w:t>5. Imprima na tela os valores das variáveis antes e após a modificação.</w:t>
      </w:r>
      <w:r w:rsidR="008F612E">
        <w:rPr>
          <w:szCs w:val="24"/>
        </w:rPr>
        <w:t xml:space="preserve"> </w:t>
      </w:r>
    </w:p>
    <w:p w14:paraId="6487BBED" w14:textId="77777777" w:rsidR="004F44EC" w:rsidRDefault="004F44EC" w:rsidP="0030404D">
      <w:pPr>
        <w:spacing w:line="360" w:lineRule="auto"/>
        <w:ind w:firstLine="426"/>
        <w:rPr>
          <w:szCs w:val="24"/>
        </w:rPr>
      </w:pPr>
    </w:p>
    <w:p w14:paraId="024F55A5" w14:textId="611C28FE" w:rsidR="00D55D22" w:rsidRPr="004F6D53" w:rsidRDefault="004F44EC" w:rsidP="004F6D53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79D96576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 xml:space="preserve">#include 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&lt;stdio.h&gt;</w:t>
      </w: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 xml:space="preserve"> </w:t>
      </w:r>
    </w:p>
    <w:p w14:paraId="24164CE4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 xml:space="preserve">#include 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&lt;stdlib.h&gt;</w:t>
      </w:r>
    </w:p>
    <w:p w14:paraId="06908566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15A40DD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main() {</w:t>
      </w:r>
    </w:p>
    <w:p w14:paraId="2E7761F0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 Declarando três variáveis (inteiro, real e char):</w:t>
      </w:r>
    </w:p>
    <w:p w14:paraId="34F4ED35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RUint;</w:t>
      </w:r>
    </w:p>
    <w:p w14:paraId="333CECDC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float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RUfloat;</w:t>
      </w:r>
    </w:p>
    <w:p w14:paraId="43578F4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char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letra;</w:t>
      </w:r>
    </w:p>
    <w:p w14:paraId="111FC0EE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0A3917CC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//Declarando três ponteiros:</w:t>
      </w:r>
    </w:p>
    <w:p w14:paraId="4B529C77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*pRUint;</w:t>
      </w:r>
    </w:p>
    <w:p w14:paraId="3B495347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float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*pRUfloat; </w:t>
      </w:r>
    </w:p>
    <w:p w14:paraId="070CA0AA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char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*pletra; </w:t>
      </w:r>
    </w:p>
    <w:p w14:paraId="0A7C536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5E977DDD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//Associando as variáveis aos ponteiros:</w:t>
      </w:r>
    </w:p>
    <w:p w14:paraId="74C46804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pRUint = &amp;RUint;</w:t>
      </w:r>
    </w:p>
    <w:p w14:paraId="2DD74E66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pRUfloat = &amp;RUfloat;</w:t>
      </w:r>
    </w:p>
    <w:p w14:paraId="37E77D17" w14:textId="0B5022ED" w:rsidR="009C492F" w:rsidRPr="00AB0D87" w:rsidRDefault="005123A8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pletra = &amp;letra;</w:t>
      </w:r>
    </w:p>
    <w:p w14:paraId="46B6B39F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6A15B38D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"________________ANTES________________\n"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</w:p>
    <w:p w14:paraId="5D960B6D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//Imprimindo na tela os valores das variáveis antes da modificação:</w:t>
      </w:r>
    </w:p>
    <w:p w14:paraId="60414151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 Vou atriburi diretamente às variáveis os valores:</w:t>
      </w:r>
    </w:p>
    <w:p w14:paraId="4273AFC5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6B2AEF4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RUint = </w:t>
      </w:r>
      <w:r w:rsidRPr="00AB0D87">
        <w:rPr>
          <w:rFonts w:ascii="Consolas" w:hAnsi="Consolas"/>
          <w:color w:val="098658"/>
          <w:sz w:val="16"/>
          <w:szCs w:val="16"/>
          <w:lang w:val="en-US" w:eastAsia="en-US"/>
        </w:rPr>
        <w:t>24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;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//Os dois primeiros dígitos do meu RU.</w:t>
      </w:r>
    </w:p>
    <w:p w14:paraId="692996E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RUfloat = </w:t>
      </w:r>
      <w:r w:rsidRPr="00AB0D87">
        <w:rPr>
          <w:rFonts w:ascii="Consolas" w:hAnsi="Consolas"/>
          <w:color w:val="098658"/>
          <w:sz w:val="16"/>
          <w:szCs w:val="16"/>
          <w:lang w:val="en-US" w:eastAsia="en-US"/>
        </w:rPr>
        <w:t>24.66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;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//Os 4 priemeiros dígitos do meu RU com 2 casa decimais.</w:t>
      </w:r>
    </w:p>
    <w:p w14:paraId="7B8E491E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letra = 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'E'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;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 A última letra do meu nome.</w:t>
      </w:r>
    </w:p>
    <w:p w14:paraId="1C980F1E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1088B84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"valor de RUint = %d 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, RUint);</w:t>
      </w:r>
    </w:p>
    <w:p w14:paraId="681184F4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"valor de RUfloat = %.2f 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, RUfloat);</w:t>
      </w:r>
    </w:p>
    <w:p w14:paraId="032681B3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"valor da letra = %c 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, letra);</w:t>
      </w:r>
    </w:p>
    <w:p w14:paraId="774A699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CC0F30F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1139824F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lastRenderedPageBreak/>
        <w:t xml:space="preserve">  </w:t>
      </w:r>
    </w:p>
    <w:p w14:paraId="6648CDEA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 /**************************************************************</w:t>
      </w:r>
    </w:p>
    <w:p w14:paraId="28B87257" w14:textId="77777777" w:rsidR="00C8704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8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 * Modificando os valores de cada variável indiretamente, usando os </w:t>
      </w:r>
    </w:p>
    <w:p w14:paraId="12107336" w14:textId="7C05392C" w:rsidR="009C492F" w:rsidRPr="00AB0D87" w:rsidRDefault="00C87047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8000"/>
          <w:sz w:val="16"/>
          <w:szCs w:val="16"/>
          <w:lang w:val="en-US" w:eastAsia="en-US"/>
        </w:rPr>
        <w:t xml:space="preserve">  </w:t>
      </w:r>
      <w:r w:rsidR="009C492F" w:rsidRPr="00AB0D8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* ponteiros associados: </w:t>
      </w:r>
    </w:p>
    <w:p w14:paraId="1C2092FF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 ***************************************************************/</w:t>
      </w:r>
    </w:p>
    <w:p w14:paraId="28B3F2D7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1A77F068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*pRUint = </w:t>
      </w:r>
      <w:r w:rsidRPr="00AB0D87">
        <w:rPr>
          <w:rFonts w:ascii="Consolas" w:hAnsi="Consolas"/>
          <w:color w:val="098658"/>
          <w:sz w:val="16"/>
          <w:szCs w:val="16"/>
          <w:lang w:val="en-US" w:eastAsia="en-US"/>
        </w:rPr>
        <w:t>50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;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 Armazenando na variável inteira os dois últimos dígitos do meu RU.</w:t>
      </w:r>
    </w:p>
    <w:p w14:paraId="064E988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*pRUfloat = </w:t>
      </w:r>
      <w:r w:rsidRPr="00AB0D87">
        <w:rPr>
          <w:rFonts w:ascii="Consolas" w:hAnsi="Consolas"/>
          <w:color w:val="098658"/>
          <w:sz w:val="16"/>
          <w:szCs w:val="16"/>
          <w:lang w:val="en-US" w:eastAsia="en-US"/>
        </w:rPr>
        <w:t>65.50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;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 Armazenando na variável real os 4 últimos dígitos do meu RU, sendo os 2 últimos os valores com virgula.</w:t>
      </w:r>
    </w:p>
    <w:p w14:paraId="103D54B9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*pletra = 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'G'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;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//Armazenando na variável char a primeira letra do meu nome.</w:t>
      </w:r>
    </w:p>
    <w:p w14:paraId="1BE7F81A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2D25CE7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"________________DEPOIS________________\n"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</w:p>
    <w:p w14:paraId="1E6DAC74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//Imprimindo na tela os valores das variáveis após a modificação:</w:t>
      </w:r>
    </w:p>
    <w:p w14:paraId="707DAB17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2019801A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"valor de RUint = %d 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, RUint);</w:t>
      </w:r>
    </w:p>
    <w:p w14:paraId="0D542AE8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"valor de RUfloat = %.2f 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, RUfloat);</w:t>
      </w:r>
    </w:p>
    <w:p w14:paraId="70FEC85E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"valor da letra = %c 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, letra);</w:t>
      </w:r>
    </w:p>
    <w:p w14:paraId="79599FED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E5948F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system(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"pause"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425063E0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Pr="00AB0D87">
        <w:rPr>
          <w:rFonts w:ascii="Consolas" w:hAnsi="Consolas"/>
          <w:color w:val="098658"/>
          <w:sz w:val="16"/>
          <w:szCs w:val="16"/>
          <w:lang w:val="en-US" w:eastAsia="en-US"/>
        </w:rPr>
        <w:t>0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; </w:t>
      </w:r>
    </w:p>
    <w:p w14:paraId="21145AE0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}</w:t>
      </w:r>
    </w:p>
    <w:p w14:paraId="0705DB6B" w14:textId="77777777" w:rsidR="00FE7040" w:rsidRPr="00FE7040" w:rsidRDefault="00FE7040" w:rsidP="00FE7040">
      <w:pPr>
        <w:spacing w:line="360" w:lineRule="auto"/>
        <w:ind w:firstLine="426"/>
        <w:rPr>
          <w:sz w:val="16"/>
          <w:szCs w:val="16"/>
        </w:rPr>
      </w:pPr>
    </w:p>
    <w:p w14:paraId="06BF5085" w14:textId="285667A4" w:rsidR="00FE7040" w:rsidRDefault="00FE7040" w:rsidP="00FE7040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t>Imagem do códi</w:t>
      </w:r>
      <w:r w:rsidR="00663475">
        <w:rPr>
          <w:szCs w:val="24"/>
          <w:u w:val="single"/>
        </w:rPr>
        <w:t>go funcionando</w:t>
      </w:r>
      <w:r w:rsidRPr="004F44EC">
        <w:rPr>
          <w:szCs w:val="24"/>
          <w:u w:val="single"/>
        </w:rPr>
        <w:t>:</w:t>
      </w:r>
    </w:p>
    <w:p w14:paraId="15CD3DB8" w14:textId="49522CFD" w:rsidR="00CA3B5B" w:rsidRDefault="00E978F2" w:rsidP="00FE7040">
      <w:pPr>
        <w:spacing w:line="360" w:lineRule="auto"/>
        <w:rPr>
          <w:sz w:val="16"/>
          <w:szCs w:val="16"/>
        </w:rPr>
      </w:pPr>
      <w:r>
        <w:rPr>
          <w:noProof/>
          <w:sz w:val="16"/>
          <w:szCs w:val="16"/>
          <w:lang w:val="en-US" w:eastAsia="en-US"/>
        </w:rPr>
        <w:drawing>
          <wp:inline distT="0" distB="0" distL="0" distR="0" wp14:anchorId="4031834F" wp14:editId="3F40DC87">
            <wp:extent cx="5760720" cy="332803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r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C270" w14:textId="1712DA6C" w:rsidR="00CA3B5B" w:rsidRPr="009D7891" w:rsidRDefault="00CA3B5B" w:rsidP="00CA3B5B">
      <w:pPr>
        <w:pStyle w:val="Heading1"/>
        <w:pageBreakBefore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>EXERCÍCIO 2</w:t>
      </w:r>
    </w:p>
    <w:p w14:paraId="33E3E733" w14:textId="4F0982A1" w:rsidR="00EA5E76" w:rsidRPr="00EA5E76" w:rsidRDefault="00CA3B5B" w:rsidP="00EA5E76">
      <w:pPr>
        <w:spacing w:line="360" w:lineRule="auto"/>
      </w:pPr>
      <w:r>
        <w:rPr>
          <w:szCs w:val="24"/>
        </w:rPr>
        <w:t xml:space="preserve">ENUNCIADO: </w:t>
      </w:r>
      <w:r w:rsidR="00EA5E76" w:rsidRPr="00EA5E76">
        <w:t>Escreva um algoritmo em LINGUAGEM C que armazene na memória o seu RU e o</w:t>
      </w:r>
      <w:r w:rsidR="00EA5E76">
        <w:t xml:space="preserve"> </w:t>
      </w:r>
      <w:r w:rsidR="00EA5E76" w:rsidRPr="00EA5E76">
        <w:t>valor 1234567, ambos digitados pelo usuário na tela.</w:t>
      </w:r>
    </w:p>
    <w:p w14:paraId="49296E76" w14:textId="77777777" w:rsidR="00EA5E76" w:rsidRPr="00EA5E76" w:rsidRDefault="00EA5E76" w:rsidP="00CB572B">
      <w:pPr>
        <w:spacing w:line="360" w:lineRule="auto"/>
      </w:pPr>
      <w:r w:rsidRPr="00EA5E76">
        <w:t xml:space="preserve">Em seguida, imprima na tela ambos RU usando ponteiros. </w:t>
      </w:r>
    </w:p>
    <w:p w14:paraId="5D893E9D" w14:textId="5FA2328C" w:rsidR="00CB572B" w:rsidRPr="00CB1B6D" w:rsidRDefault="00EA5E76" w:rsidP="00CB572B">
      <w:pPr>
        <w:spacing w:line="360" w:lineRule="auto"/>
        <w:rPr>
          <w:color w:val="D4D4D4"/>
          <w:lang w:val="en-US" w:eastAsia="en-US"/>
        </w:rPr>
      </w:pPr>
      <w:r w:rsidRPr="00EA5E76">
        <w:t>O algoritmo também vai ter que comparar os dois RU usando ponteiros e imprimir na tela qual é o maior.</w:t>
      </w:r>
      <w:r w:rsidR="00CB572B" w:rsidRPr="00CB572B">
        <w:rPr>
          <w:color w:val="D4D4D4"/>
          <w:lang w:val="en-US" w:eastAsia="en-US"/>
        </w:rPr>
        <w:t xml:space="preserve"> </w:t>
      </w:r>
    </w:p>
    <w:p w14:paraId="75340691" w14:textId="77777777" w:rsidR="00CB572B" w:rsidRDefault="00CB572B" w:rsidP="00CB572B">
      <w:pPr>
        <w:spacing w:line="360" w:lineRule="auto"/>
        <w:ind w:firstLine="426"/>
        <w:rPr>
          <w:szCs w:val="24"/>
        </w:rPr>
      </w:pPr>
    </w:p>
    <w:p w14:paraId="67ECDA57" w14:textId="77777777" w:rsidR="00CB572B" w:rsidRPr="004F6D53" w:rsidRDefault="00CB572B" w:rsidP="00CB572B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09FE7D96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 xml:space="preserve">#include 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&lt;stdio.h&gt;</w:t>
      </w:r>
    </w:p>
    <w:p w14:paraId="032488BC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 xml:space="preserve">#include 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&lt;stdlib.h&gt;</w:t>
      </w:r>
    </w:p>
    <w:p w14:paraId="2B9E5257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3C9965E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main() {</w:t>
      </w:r>
    </w:p>
    <w:p w14:paraId="179A7EED" w14:textId="5447DA76" w:rsidR="005A31E2" w:rsidRPr="008C50CD" w:rsidRDefault="008C50CD" w:rsidP="008C50CD">
      <w:pPr>
        <w:shd w:val="clear" w:color="auto" w:fill="FFFFFF"/>
        <w:spacing w:line="270" w:lineRule="atLeas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</w:t>
      </w:r>
      <w:r w:rsidRPr="008C50CD">
        <w:rPr>
          <w:rFonts w:ascii="Consolas" w:hAnsi="Consolas"/>
          <w:color w:val="000000"/>
          <w:sz w:val="16"/>
          <w:szCs w:val="16"/>
          <w:lang w:val="en-US" w:eastAsia="en-US"/>
        </w:rPr>
        <w:t>printf(</w:t>
      </w:r>
      <w:r w:rsidRPr="008C50CD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8C50CD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8C50CD">
        <w:rPr>
          <w:rFonts w:ascii="Consolas" w:hAnsi="Consolas"/>
          <w:color w:val="008000"/>
          <w:sz w:val="16"/>
          <w:szCs w:val="16"/>
          <w:lang w:val="en-US" w:eastAsia="en-US"/>
        </w:rPr>
        <w:t>//Para melhorar a aparência na execução do código.</w:t>
      </w:r>
    </w:p>
    <w:p w14:paraId="56CB6618" w14:textId="54188AAC" w:rsidR="00DA770D" w:rsidRPr="005A31E2" w:rsidRDefault="00DA770D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</w:t>
      </w:r>
    </w:p>
    <w:p w14:paraId="1D03F76F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>//Declarando as variáveis e seus respectivos ponteiros:</w:t>
      </w:r>
    </w:p>
    <w:p w14:paraId="3C380CAE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RU, valor, *pRU, *pvalor;</w:t>
      </w:r>
    </w:p>
    <w:p w14:paraId="4D4B4142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5B1356D8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>//Armazenando na memória o meu RU e o valor 1234567, ambos digitados pelo usuário na tela:</w:t>
      </w:r>
    </w:p>
    <w:p w14:paraId="0FF77C75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"Digite o seu RU: 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 </w:t>
      </w:r>
    </w:p>
    <w:p w14:paraId="246E3BC5" w14:textId="1F06BB63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scanf</w:t>
      </w:r>
      <w:r w:rsidR="00CD30B5">
        <w:rPr>
          <w:rFonts w:ascii="Consolas" w:hAnsi="Consolas"/>
          <w:color w:val="000000"/>
          <w:sz w:val="16"/>
          <w:szCs w:val="16"/>
          <w:lang w:val="en-US" w:eastAsia="en-US"/>
        </w:rPr>
        <w:t>_s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"%d"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&amp;RU);</w:t>
      </w:r>
    </w:p>
    <w:p w14:paraId="33F7AEF0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FFEF3C5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"Digite a sequência '1234567': 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32DAAA74" w14:textId="604F9895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scanf</w:t>
      </w:r>
      <w:r w:rsidR="00CD30B5">
        <w:rPr>
          <w:rFonts w:ascii="Consolas" w:hAnsi="Consolas"/>
          <w:color w:val="000000"/>
          <w:sz w:val="16"/>
          <w:szCs w:val="16"/>
          <w:lang w:val="en-US" w:eastAsia="en-US"/>
        </w:rPr>
        <w:t>_s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"%d"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&amp;valor);</w:t>
      </w:r>
    </w:p>
    <w:p w14:paraId="2239CE00" w14:textId="77777777" w:rsidR="00D22244" w:rsidRDefault="00D22244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09C9EE79" w14:textId="0D07CC1D" w:rsidR="005A31E2" w:rsidRPr="005A31E2" w:rsidRDefault="00D22244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="00231F9F">
        <w:rPr>
          <w:rFonts w:ascii="Consolas" w:hAnsi="Consolas"/>
          <w:color w:val="008000"/>
          <w:sz w:val="16"/>
          <w:szCs w:val="16"/>
          <w:lang w:val="en-US" w:eastAsia="en-US"/>
        </w:rPr>
        <w:t>//P</w:t>
      </w:r>
      <w:r w:rsidR="000248F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assando os </w:t>
      </w:r>
      <w:r w:rsidR="006A2C95">
        <w:rPr>
          <w:rFonts w:ascii="Consolas" w:hAnsi="Consolas"/>
          <w:color w:val="008000"/>
          <w:sz w:val="16"/>
          <w:szCs w:val="16"/>
          <w:lang w:val="en-US" w:eastAsia="en-US"/>
        </w:rPr>
        <w:t>endereços</w:t>
      </w:r>
      <w:r w:rsidR="00CA122C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das variáveis </w:t>
      </w:r>
      <w:r w:rsidR="000248F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para </w:t>
      </w:r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>os</w:t>
      </w:r>
      <w:r w:rsidR="000248F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ponteiros:</w:t>
      </w:r>
    </w:p>
    <w:p w14:paraId="22CE52A1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pRU = &amp;RU;</w:t>
      </w:r>
    </w:p>
    <w:p w14:paraId="6044A694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pvalor = &amp;valor;</w:t>
      </w:r>
    </w:p>
    <w:p w14:paraId="44B76F88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4C3E803C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14CA50BF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08865C9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>//Imprimindo na tela ambos RU usando ponteiros:</w:t>
      </w:r>
    </w:p>
    <w:p w14:paraId="7BB5A4E9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"Imprimindo na tela ambos RU usando ponteiros: 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02847722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"&gt;&gt; Seu RU é: %d 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*pRU);</w:t>
      </w:r>
    </w:p>
    <w:p w14:paraId="2EDB09D3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"&gt;&gt; A sequência digitada foi: %d 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*pvalor);</w:t>
      </w:r>
    </w:p>
    <w:p w14:paraId="2414BF85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4B040FF5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75E4FE25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6CF6D0F8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>//Comparando o RU e a sequência 1234567 usando ponteiros e imprimindo na tela qual é o maior:</w:t>
      </w:r>
    </w:p>
    <w:p w14:paraId="53BB99ED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if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(*pRU &gt; *pvalor){</w:t>
      </w:r>
    </w:p>
    <w:p w14:paraId="5F0CFF39" w14:textId="6BB0971B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printf(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"O seu RU %d é maio</w:t>
      </w:r>
      <w:r w:rsidR="00B21727">
        <w:rPr>
          <w:rFonts w:ascii="Consolas" w:hAnsi="Consolas"/>
          <w:color w:val="A31515"/>
          <w:sz w:val="16"/>
          <w:szCs w:val="16"/>
          <w:lang w:val="en-US" w:eastAsia="en-US"/>
        </w:rPr>
        <w:t>r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 xml:space="preserve"> que a sequência %d.\n"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*pRU, *pvalor);</w:t>
      </w:r>
    </w:p>
    <w:p w14:paraId="10A81DA7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} </w:t>
      </w:r>
    </w:p>
    <w:p w14:paraId="1C865162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else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if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(*pRU &lt; *pvalor){</w:t>
      </w:r>
    </w:p>
    <w:p w14:paraId="67ECDB8A" w14:textId="70A1CF7B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printf(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"A sequência %d é maio</w:t>
      </w:r>
      <w:r w:rsidR="00B21727">
        <w:rPr>
          <w:rFonts w:ascii="Consolas" w:hAnsi="Consolas"/>
          <w:color w:val="A31515"/>
          <w:sz w:val="16"/>
          <w:szCs w:val="16"/>
          <w:lang w:val="en-US" w:eastAsia="en-US"/>
        </w:rPr>
        <w:t>r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 xml:space="preserve"> que seu RU %d. 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*pvalor, *pRU);</w:t>
      </w:r>
    </w:p>
    <w:p w14:paraId="04AF2D28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}</w:t>
      </w:r>
    </w:p>
    <w:p w14:paraId="4F63F9D9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else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{</w:t>
      </w:r>
    </w:p>
    <w:p w14:paraId="4974DB04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lastRenderedPageBreak/>
        <w:t xml:space="preserve">    printf(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"O seu RU %d é igual à sequência %d.\n"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*pRU, *pvalor);</w:t>
      </w:r>
    </w:p>
    <w:p w14:paraId="2302F27C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}</w:t>
      </w:r>
    </w:p>
    <w:p w14:paraId="431D4435" w14:textId="77777777" w:rsid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6C36DD40" w14:textId="26198969" w:rsidR="006922C0" w:rsidRPr="005A31E2" w:rsidRDefault="006922C0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8C50CD">
        <w:rPr>
          <w:rFonts w:ascii="Consolas" w:hAnsi="Consolas"/>
          <w:color w:val="000000"/>
          <w:sz w:val="16"/>
          <w:szCs w:val="16"/>
          <w:lang w:val="en-US" w:eastAsia="en-US"/>
        </w:rPr>
        <w:t>printf(</w:t>
      </w:r>
      <w:r w:rsidRPr="008C50CD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8C50CD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8C50CD">
        <w:rPr>
          <w:rFonts w:ascii="Consolas" w:hAnsi="Consolas"/>
          <w:color w:val="008000"/>
          <w:sz w:val="16"/>
          <w:szCs w:val="16"/>
          <w:lang w:val="en-US" w:eastAsia="en-US"/>
        </w:rPr>
        <w:t>//Para melhorar a aparência na execução do código.</w:t>
      </w:r>
    </w:p>
    <w:p w14:paraId="54CE71D4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system(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"pause"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</w:p>
    <w:p w14:paraId="6C03D811" w14:textId="4D40F44A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Pr="005A31E2">
        <w:rPr>
          <w:rFonts w:ascii="Consolas" w:hAnsi="Consolas"/>
          <w:color w:val="098658"/>
          <w:sz w:val="16"/>
          <w:szCs w:val="16"/>
          <w:lang w:val="en-US" w:eastAsia="en-US"/>
        </w:rPr>
        <w:t>0</w:t>
      </w:r>
      <w:r w:rsidR="005F288C">
        <w:rPr>
          <w:rFonts w:ascii="Consolas" w:hAnsi="Consolas"/>
          <w:color w:val="000000"/>
          <w:sz w:val="16"/>
          <w:szCs w:val="16"/>
          <w:lang w:val="en-US" w:eastAsia="en-US"/>
        </w:rPr>
        <w:t>;</w:t>
      </w:r>
    </w:p>
    <w:p w14:paraId="55527AEE" w14:textId="0BD7D10F" w:rsidR="00CA3B5B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}</w:t>
      </w:r>
    </w:p>
    <w:p w14:paraId="4994E44F" w14:textId="77777777" w:rsidR="00CB572B" w:rsidRDefault="00CB572B" w:rsidP="00CB572B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t>Imagem do código funcionando</w:t>
      </w:r>
      <w:r w:rsidRPr="004F44EC">
        <w:rPr>
          <w:szCs w:val="24"/>
          <w:u w:val="single"/>
        </w:rPr>
        <w:t>:</w:t>
      </w:r>
    </w:p>
    <w:p w14:paraId="4C6E2D28" w14:textId="2A8960C0" w:rsidR="00CB572B" w:rsidRDefault="00F8329E" w:rsidP="00CB572B">
      <w:pPr>
        <w:spacing w:line="360" w:lineRule="auto"/>
        <w:ind w:firstLine="426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drawing>
          <wp:inline distT="0" distB="0" distL="0" distR="0" wp14:anchorId="73517625" wp14:editId="2FAF9A88">
            <wp:extent cx="5121390" cy="4510007"/>
            <wp:effectExtent l="0" t="0" r="952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7-08 at 08.36.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390" cy="45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BD20" w14:textId="4BC36601" w:rsidR="00CB572B" w:rsidRPr="009D7891" w:rsidRDefault="00CB572B" w:rsidP="00CB572B">
      <w:pPr>
        <w:pStyle w:val="Heading1"/>
        <w:pageBreakBefore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>EXERCÍCIO 3</w:t>
      </w:r>
    </w:p>
    <w:p w14:paraId="40C5EE56" w14:textId="60B9A003" w:rsidR="000D6639" w:rsidRPr="000D6639" w:rsidRDefault="000768CB" w:rsidP="000D6639">
      <w:pPr>
        <w:spacing w:line="360" w:lineRule="auto"/>
      </w:pPr>
      <w:r>
        <w:rPr>
          <w:szCs w:val="24"/>
        </w:rPr>
        <w:t xml:space="preserve">ENUNCIADO: </w:t>
      </w:r>
      <w:r w:rsidR="000D6639" w:rsidRPr="000D6639">
        <w:t>Faça um algoritmo em linguagem C com as seguintes funcionalidades:</w:t>
      </w:r>
    </w:p>
    <w:p w14:paraId="04551F3B" w14:textId="77777777" w:rsidR="000D6639" w:rsidRPr="000D6639" w:rsidRDefault="000D6639" w:rsidP="000D6639">
      <w:pPr>
        <w:spacing w:line="360" w:lineRule="auto"/>
      </w:pPr>
      <w:r w:rsidRPr="000D6639">
        <w:t>- Receba um registro, com dois campos, como dados de entrada.</w:t>
      </w:r>
    </w:p>
    <w:p w14:paraId="509BC092" w14:textId="77777777" w:rsidR="000D6639" w:rsidRPr="000D6639" w:rsidRDefault="000D6639" w:rsidP="000D6639">
      <w:pPr>
        <w:spacing w:line="360" w:lineRule="auto"/>
      </w:pPr>
      <w:r w:rsidRPr="000D6639">
        <w:t>- O primeiro campo é um vetor que vai armazenar o nome do aluno.</w:t>
      </w:r>
    </w:p>
    <w:p w14:paraId="02378C57" w14:textId="1A4F644C" w:rsidR="000D6639" w:rsidRPr="000D6639" w:rsidRDefault="000D6639" w:rsidP="000D6639">
      <w:pPr>
        <w:spacing w:line="360" w:lineRule="auto"/>
      </w:pPr>
      <w:r w:rsidRPr="000D6639">
        <w:t>- O segundo campo é uma variável do tipo intei</w:t>
      </w:r>
      <w:r w:rsidR="00396C91">
        <w:t xml:space="preserve">ro que vai armazenar o </w:t>
      </w:r>
      <w:r w:rsidRPr="000D6639">
        <w:t>RU do aluno.</w:t>
      </w:r>
    </w:p>
    <w:p w14:paraId="280F9D47" w14:textId="77777777" w:rsidR="000D6639" w:rsidRPr="000D6639" w:rsidRDefault="000D6639" w:rsidP="000D6639">
      <w:pPr>
        <w:spacing w:line="360" w:lineRule="auto"/>
      </w:pPr>
      <w:r w:rsidRPr="000D6639">
        <w:t>- Imprime na tela os dados armazenados na estrutura.</w:t>
      </w:r>
    </w:p>
    <w:p w14:paraId="129D623B" w14:textId="23E26EEB" w:rsidR="00CB572B" w:rsidRDefault="00CB572B" w:rsidP="000D6639">
      <w:pPr>
        <w:spacing w:line="360" w:lineRule="auto"/>
        <w:rPr>
          <w:szCs w:val="24"/>
        </w:rPr>
      </w:pPr>
    </w:p>
    <w:p w14:paraId="3ACE3219" w14:textId="77777777" w:rsidR="00CB572B" w:rsidRPr="004F6D53" w:rsidRDefault="00CB572B" w:rsidP="00CB572B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7ECC4FE1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 xml:space="preserve">#include 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&lt;stdio.h&gt;</w:t>
      </w:r>
    </w:p>
    <w:p w14:paraId="7F2167CA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 xml:space="preserve">#include 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&lt;stdlib.h&gt;</w:t>
      </w:r>
    </w:p>
    <w:p w14:paraId="3F97B6BB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A49F1A3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main(){</w:t>
      </w:r>
    </w:p>
    <w:p w14:paraId="41C7BB8D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//Registro, com dois campos, como dados de entrada:</w:t>
      </w:r>
    </w:p>
    <w:p w14:paraId="2672F90D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struct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registro_aluno{</w:t>
      </w:r>
    </w:p>
    <w:p w14:paraId="23C91F9F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char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nome[</w:t>
      </w:r>
      <w:r w:rsidRPr="00790E48">
        <w:rPr>
          <w:rFonts w:ascii="Consolas" w:hAnsi="Consolas"/>
          <w:color w:val="098658"/>
          <w:sz w:val="16"/>
          <w:szCs w:val="16"/>
          <w:lang w:val="en-US" w:eastAsia="en-US"/>
        </w:rPr>
        <w:t>10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];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//vetor que vai armazenar o nome do aluno.</w:t>
      </w:r>
    </w:p>
    <w:p w14:paraId="75CEDD91" w14:textId="63A5F1EA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RU;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//variável do ti</w:t>
      </w:r>
      <w:r w:rsidR="00272558">
        <w:rPr>
          <w:rFonts w:ascii="Consolas" w:hAnsi="Consolas"/>
          <w:color w:val="008000"/>
          <w:sz w:val="16"/>
          <w:szCs w:val="16"/>
          <w:lang w:val="en-US" w:eastAsia="en-US"/>
        </w:rPr>
        <w:t>po inteiro que vai armazenar o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RU do aluno.</w:t>
      </w:r>
    </w:p>
    <w:p w14:paraId="1C16F678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};</w:t>
      </w:r>
    </w:p>
    <w:p w14:paraId="37FA178F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1066AB1C" w14:textId="64924E3B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struct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registro_aluno aluno;</w:t>
      </w:r>
      <w:r w:rsidR="008E3A4D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="008E3A4D">
        <w:rPr>
          <w:rFonts w:ascii="Consolas" w:hAnsi="Consolas"/>
          <w:color w:val="008000"/>
          <w:sz w:val="16"/>
          <w:szCs w:val="16"/>
          <w:lang w:val="en-US" w:eastAsia="en-US"/>
        </w:rPr>
        <w:t>//A struct agora vai ser chamada por aluno.</w:t>
      </w:r>
    </w:p>
    <w:p w14:paraId="4DBF02B3" w14:textId="77777777" w:rsidR="00922BF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32C8939F" w14:textId="50BBC90E" w:rsidR="008D58C9" w:rsidRDefault="008D58C9" w:rsidP="008D58C9">
      <w:pPr>
        <w:shd w:val="clear" w:color="auto" w:fill="FFFFFF"/>
        <w:spacing w:line="270" w:lineRule="atLeast"/>
        <w:rPr>
          <w:rFonts w:ascii="Consolas" w:hAnsi="Consolas"/>
          <w:color w:val="008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91E89">
        <w:rPr>
          <w:rFonts w:ascii="Consolas" w:hAnsi="Consolas"/>
          <w:color w:val="000000"/>
          <w:sz w:val="16"/>
          <w:szCs w:val="16"/>
          <w:lang w:val="en-US" w:eastAsia="en-US"/>
        </w:rPr>
        <w:t>printf(</w:t>
      </w:r>
      <w:r w:rsidRPr="00591E89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591E89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="00591E89" w:rsidRPr="00591E89">
        <w:rPr>
          <w:rFonts w:ascii="Consolas" w:hAnsi="Consolas"/>
          <w:color w:val="008000"/>
          <w:sz w:val="16"/>
          <w:szCs w:val="16"/>
          <w:lang w:val="en-US" w:eastAsia="en-US"/>
        </w:rPr>
        <w:t>//Para melhorar a aparência na execução do código</w:t>
      </w:r>
      <w:r w:rsidR="00490495">
        <w:rPr>
          <w:rFonts w:ascii="Consolas" w:hAnsi="Consolas"/>
          <w:color w:val="008000"/>
          <w:sz w:val="16"/>
          <w:szCs w:val="16"/>
          <w:lang w:val="en-US" w:eastAsia="en-US"/>
        </w:rPr>
        <w:t>.</w:t>
      </w:r>
    </w:p>
    <w:p w14:paraId="2096B573" w14:textId="77777777" w:rsidR="00490495" w:rsidRPr="00591E89" w:rsidRDefault="00490495" w:rsidP="008D58C9">
      <w:pPr>
        <w:shd w:val="clear" w:color="auto" w:fill="FFFFFF"/>
        <w:spacing w:line="270" w:lineRule="atLeas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3D76957" w14:textId="738B3D28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//Pedindo as entradas do usuário:</w:t>
      </w:r>
      <w:r w:rsidR="008D58C9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</w:t>
      </w:r>
    </w:p>
    <w:p w14:paraId="69F1000D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"Digite seu NOME: \n &gt;&gt; 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5D9BDD92" w14:textId="0007C0E3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scanf_s(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"%s"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, aluno.nome);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//Salvando o nome na estrutura.</w:t>
      </w:r>
    </w:p>
    <w:p w14:paraId="3F9004A1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130E5F1F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"Digite seu RU: \n &gt;&gt; 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2963D871" w14:textId="6E85046D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scanf_s(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"%d"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, &amp;aluno.RU);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//Salvando o RU na estrutura.</w:t>
      </w:r>
    </w:p>
    <w:p w14:paraId="76733905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D5F6A14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"\n"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10756573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02C19AA3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//Imprimindo na tela os dados armazenados na estrutura:</w:t>
      </w:r>
    </w:p>
    <w:p w14:paraId="585618FC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"Seu nome é: %s \n"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, aluno.nome);</w:t>
      </w:r>
    </w:p>
    <w:p w14:paraId="7A09571C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"e seu RU é: %d \n"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, aluno.RU);</w:t>
      </w:r>
    </w:p>
    <w:p w14:paraId="535FBCAA" w14:textId="0EF581B9" w:rsidR="00922BF8" w:rsidRDefault="00C8600F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59F45F36" w14:textId="3FE5C78B" w:rsidR="00C8600F" w:rsidRDefault="00C8600F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8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91E89">
        <w:rPr>
          <w:rFonts w:ascii="Consolas" w:hAnsi="Consolas"/>
          <w:color w:val="000000"/>
          <w:sz w:val="16"/>
          <w:szCs w:val="16"/>
          <w:lang w:val="en-US" w:eastAsia="en-US"/>
        </w:rPr>
        <w:t>printf(</w:t>
      </w:r>
      <w:r w:rsidRPr="00591E89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591E89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591E89">
        <w:rPr>
          <w:rFonts w:ascii="Consolas" w:hAnsi="Consolas"/>
          <w:color w:val="008000"/>
          <w:sz w:val="16"/>
          <w:szCs w:val="16"/>
          <w:lang w:val="en-US" w:eastAsia="en-US"/>
        </w:rPr>
        <w:t>//Para melhorar a aparência na execução do código</w:t>
      </w:r>
      <w:r>
        <w:rPr>
          <w:rFonts w:ascii="Consolas" w:hAnsi="Consolas"/>
          <w:color w:val="008000"/>
          <w:sz w:val="16"/>
          <w:szCs w:val="16"/>
          <w:lang w:val="en-US" w:eastAsia="en-US"/>
        </w:rPr>
        <w:t>.</w:t>
      </w:r>
    </w:p>
    <w:p w14:paraId="24265DED" w14:textId="6EEE1D45" w:rsidR="00C8600F" w:rsidRPr="00790E48" w:rsidRDefault="00C8600F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8000"/>
          <w:sz w:val="16"/>
          <w:szCs w:val="16"/>
          <w:lang w:val="en-US" w:eastAsia="en-US"/>
        </w:rPr>
        <w:t xml:space="preserve">  </w:t>
      </w:r>
    </w:p>
    <w:p w14:paraId="1AD5AA64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system(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"pause"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11F66FA2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Pr="00790E48">
        <w:rPr>
          <w:rFonts w:ascii="Consolas" w:hAnsi="Consolas"/>
          <w:color w:val="098658"/>
          <w:sz w:val="16"/>
          <w:szCs w:val="16"/>
          <w:lang w:val="en-US" w:eastAsia="en-US"/>
        </w:rPr>
        <w:t>0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;</w:t>
      </w:r>
    </w:p>
    <w:p w14:paraId="7D2C0BB5" w14:textId="5310FEC9" w:rsidR="00922BF8" w:rsidRPr="00790E48" w:rsidRDefault="00922BF8" w:rsidP="00CB572B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}</w:t>
      </w:r>
    </w:p>
    <w:p w14:paraId="0BAE40DE" w14:textId="77777777" w:rsidR="00CB572B" w:rsidRPr="00CB1B6D" w:rsidRDefault="00CB572B" w:rsidP="00CB572B">
      <w:pPr>
        <w:spacing w:line="360" w:lineRule="auto"/>
      </w:pPr>
    </w:p>
    <w:p w14:paraId="2156BF54" w14:textId="77777777" w:rsidR="006A0E60" w:rsidRDefault="006A0E60" w:rsidP="006A0E60">
      <w:pPr>
        <w:spacing w:line="360" w:lineRule="auto"/>
        <w:ind w:firstLine="426"/>
        <w:rPr>
          <w:szCs w:val="24"/>
          <w:u w:val="single"/>
        </w:rPr>
      </w:pPr>
    </w:p>
    <w:p w14:paraId="28DC93EE" w14:textId="77777777" w:rsidR="006A0E60" w:rsidRDefault="006A0E60" w:rsidP="00A56352">
      <w:pPr>
        <w:spacing w:line="360" w:lineRule="auto"/>
        <w:rPr>
          <w:szCs w:val="24"/>
          <w:u w:val="single"/>
        </w:rPr>
      </w:pPr>
    </w:p>
    <w:p w14:paraId="4CE264CF" w14:textId="207AC7FC" w:rsidR="004F1C42" w:rsidRDefault="00CB572B" w:rsidP="006A0E60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lastRenderedPageBreak/>
        <w:t>Imagem do código funcionando</w:t>
      </w:r>
      <w:r w:rsidRPr="004F44EC">
        <w:rPr>
          <w:szCs w:val="24"/>
          <w:u w:val="single"/>
        </w:rPr>
        <w:t>:</w:t>
      </w:r>
    </w:p>
    <w:p w14:paraId="170A8869" w14:textId="77777777" w:rsidR="0098413E" w:rsidRDefault="0098413E" w:rsidP="006A0E60">
      <w:pPr>
        <w:spacing w:line="360" w:lineRule="auto"/>
        <w:ind w:firstLine="426"/>
        <w:rPr>
          <w:szCs w:val="24"/>
          <w:u w:val="single"/>
        </w:rPr>
      </w:pPr>
    </w:p>
    <w:p w14:paraId="244238BC" w14:textId="505041AD" w:rsidR="004F1C42" w:rsidRDefault="00EC4FC1" w:rsidP="00CB572B">
      <w:pPr>
        <w:spacing w:line="360" w:lineRule="auto"/>
        <w:ind w:firstLine="426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drawing>
          <wp:inline distT="0" distB="0" distL="0" distR="0" wp14:anchorId="31F477C5" wp14:editId="50BB05DD">
            <wp:extent cx="3618527" cy="35410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7-02 at 14.46.3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" t="2367" r="33948" b="-732"/>
                    <a:stretch/>
                  </pic:blipFill>
                  <pic:spPr bwMode="auto">
                    <a:xfrm>
                      <a:off x="0" y="0"/>
                      <a:ext cx="3619066" cy="354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30E2F" w14:textId="33396D13" w:rsidR="00CB572B" w:rsidRPr="009D7891" w:rsidRDefault="00CB572B" w:rsidP="00CB572B">
      <w:pPr>
        <w:pStyle w:val="Heading1"/>
        <w:pageBreakBefore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>EXERCÍCIO 4</w:t>
      </w:r>
    </w:p>
    <w:p w14:paraId="6C761175" w14:textId="77777777" w:rsidR="00F03EE9" w:rsidRPr="00F03EE9" w:rsidRDefault="00CB572B" w:rsidP="00F03EE9">
      <w:pPr>
        <w:spacing w:line="360" w:lineRule="auto"/>
      </w:pPr>
      <w:r>
        <w:rPr>
          <w:szCs w:val="24"/>
        </w:rPr>
        <w:t xml:space="preserve">ENUNCIADO: </w:t>
      </w:r>
      <w:r w:rsidR="00F03EE9" w:rsidRPr="00F03EE9">
        <w:t xml:space="preserve">Replique o exercício 3. Porém, agora, declare um ponteiro para a estrutura de dados heterogênea. </w:t>
      </w:r>
    </w:p>
    <w:p w14:paraId="08889B1C" w14:textId="77777777" w:rsidR="00F03EE9" w:rsidRPr="00F03EE9" w:rsidRDefault="00F03EE9" w:rsidP="00F03EE9">
      <w:pPr>
        <w:spacing w:line="360" w:lineRule="auto"/>
      </w:pPr>
      <w:r w:rsidRPr="00F03EE9">
        <w:t>No momento da leitura dos dados e da impressão na tela, use o ponteiro para buscar o conte</w:t>
      </w:r>
      <w:r w:rsidRPr="00F03EE9">
        <w:t>ú</w:t>
      </w:r>
      <w:r w:rsidRPr="00F03EE9">
        <w:t xml:space="preserve">do dos campos. </w:t>
      </w:r>
    </w:p>
    <w:p w14:paraId="7BB34055" w14:textId="77777777" w:rsidR="00F03EE9" w:rsidRPr="00F03EE9" w:rsidRDefault="00F03EE9" w:rsidP="00F03EE9">
      <w:pPr>
        <w:spacing w:line="360" w:lineRule="auto"/>
      </w:pPr>
      <w:r w:rsidRPr="00F03EE9">
        <w:t>Imprima na tela também o seu RU na tela.</w:t>
      </w:r>
    </w:p>
    <w:p w14:paraId="14DECA7D" w14:textId="6427F886" w:rsidR="00CB572B" w:rsidRDefault="00CB572B" w:rsidP="00F03EE9">
      <w:pPr>
        <w:spacing w:line="360" w:lineRule="auto"/>
        <w:rPr>
          <w:szCs w:val="24"/>
        </w:rPr>
      </w:pPr>
    </w:p>
    <w:p w14:paraId="420ACBDE" w14:textId="77777777" w:rsidR="00CB572B" w:rsidRPr="004F6D53" w:rsidRDefault="00CB572B" w:rsidP="00CB572B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18FBFE76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 xml:space="preserve">#include 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&lt;stdio.h&gt;</w:t>
      </w:r>
    </w:p>
    <w:p w14:paraId="165DC55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 xml:space="preserve">#include 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&lt;stdlib.h&gt;</w:t>
      </w:r>
    </w:p>
    <w:p w14:paraId="26688E99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14333DF4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main(){</w:t>
      </w:r>
    </w:p>
    <w:p w14:paraId="0CDC803A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022FE899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//Registro, com dois campos, como dados de entrada:</w:t>
      </w:r>
    </w:p>
    <w:p w14:paraId="02FAD98D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struct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registro_aluno{</w:t>
      </w:r>
    </w:p>
    <w:p w14:paraId="6C78B0E4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char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nome[</w:t>
      </w:r>
      <w:r w:rsidRPr="003D486C">
        <w:rPr>
          <w:rFonts w:ascii="Consolas" w:hAnsi="Consolas"/>
          <w:color w:val="098658"/>
          <w:sz w:val="16"/>
          <w:szCs w:val="16"/>
          <w:lang w:val="en-US" w:eastAsia="en-US"/>
        </w:rPr>
        <w:t>20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];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//vetor que vai armazenar o nome do aluno.</w:t>
      </w:r>
    </w:p>
    <w:p w14:paraId="6D271448" w14:textId="4DEA8F2C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RU;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//variável do tip</w:t>
      </w:r>
      <w:r w:rsidR="00C679CA">
        <w:rPr>
          <w:rFonts w:ascii="Consolas" w:hAnsi="Consolas"/>
          <w:color w:val="008000"/>
          <w:sz w:val="16"/>
          <w:szCs w:val="16"/>
          <w:lang w:val="en-US" w:eastAsia="en-US"/>
        </w:rPr>
        <w:t xml:space="preserve">o inteiro que vai armazenar o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RU do aluno.</w:t>
      </w:r>
    </w:p>
    <w:p w14:paraId="0F41F14A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};</w:t>
      </w:r>
    </w:p>
    <w:p w14:paraId="6FD2635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53A2166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struct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registro_aluno aluno, *p_aluno;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//Declarando um ponteiro para a estrutura de dados.</w:t>
      </w:r>
    </w:p>
    <w:p w14:paraId="52203EC3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A14B0A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p_aluno = &amp;aluno;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//Dando ao ponteiro o endereço da estrutura.</w:t>
      </w:r>
    </w:p>
    <w:p w14:paraId="46C9F380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4C8F4081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//Para melhorar a apresentação na e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x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ecução do código.</w:t>
      </w:r>
    </w:p>
    <w:p w14:paraId="2EAA67E3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5A602CD4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//Pedindo as entradas do usuário e colocando na estrutura através dos ponteiros:</w:t>
      </w:r>
    </w:p>
    <w:p w14:paraId="36A4B827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"Digite seu NOME: \n &gt;&gt; 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683982A9" w14:textId="549732B1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scanf_s(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"%s"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, p_aluno -&gt; nome);  </w:t>
      </w:r>
      <w:r w:rsidR="0030770B">
        <w:rPr>
          <w:rFonts w:ascii="Consolas" w:hAnsi="Consolas"/>
          <w:color w:val="008000"/>
          <w:sz w:val="16"/>
          <w:szCs w:val="16"/>
          <w:lang w:val="en-US" w:eastAsia="en-US"/>
        </w:rPr>
        <w:t>//Salvando o nome na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estrutura</w:t>
      </w:r>
      <w:r w:rsidR="0030770B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através do ponteiro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.</w:t>
      </w:r>
    </w:p>
    <w:p w14:paraId="01568D14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06ED92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"Digite seu RU: \n &gt;&gt; 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678DC9C4" w14:textId="0496DBBB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scanf_s(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"%d"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, &amp;p_aluno -&gt; RU); 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//Salvando o RU na estrutura</w:t>
      </w:r>
      <w:r w:rsidR="0030770B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através do ponteiro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.</w:t>
      </w:r>
    </w:p>
    <w:p w14:paraId="458261B5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5EB401C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"\n"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1D07467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B272A55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//Imprimindo na tela os dados armazenados na estrutura através dos ponteiros:</w:t>
      </w:r>
    </w:p>
    <w:p w14:paraId="688FD651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"\n Imprimindo os dados armazenados na estrutura através dos ponteiros:\n"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711DE0A7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 Seu nome é: %s \n"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, p_aluno -&gt; nome);</w:t>
      </w:r>
    </w:p>
    <w:p w14:paraId="224050D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 e seu RU é: %d \n"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, p_aluno -&gt; RU);</w:t>
      </w:r>
    </w:p>
    <w:p w14:paraId="186A30C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CDE38FB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//Para melhorar a apresentação na e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x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ecução do código.</w:t>
      </w:r>
    </w:p>
    <w:p w14:paraId="343CC43C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1A40FD7A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system(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"pause"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4A48F654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Pr="003D486C">
        <w:rPr>
          <w:rFonts w:ascii="Consolas" w:hAnsi="Consolas"/>
          <w:color w:val="098658"/>
          <w:sz w:val="16"/>
          <w:szCs w:val="16"/>
          <w:lang w:val="en-US" w:eastAsia="en-US"/>
        </w:rPr>
        <w:t>0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;</w:t>
      </w:r>
    </w:p>
    <w:p w14:paraId="768B9775" w14:textId="179552AD" w:rsidR="00007340" w:rsidRPr="00BA611E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}</w:t>
      </w:r>
    </w:p>
    <w:p w14:paraId="1D4C886E" w14:textId="77777777" w:rsidR="00CB572B" w:rsidRDefault="00CB572B" w:rsidP="00CB572B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lastRenderedPageBreak/>
        <w:t>Imagem do código funcionando</w:t>
      </w:r>
      <w:r w:rsidRPr="004F44EC">
        <w:rPr>
          <w:szCs w:val="24"/>
          <w:u w:val="single"/>
        </w:rPr>
        <w:t>:</w:t>
      </w:r>
    </w:p>
    <w:p w14:paraId="62A19EDD" w14:textId="77777777" w:rsidR="00D05086" w:rsidRDefault="00D05086" w:rsidP="00CB572B">
      <w:pPr>
        <w:spacing w:line="360" w:lineRule="auto"/>
        <w:ind w:firstLine="426"/>
        <w:rPr>
          <w:szCs w:val="24"/>
          <w:u w:val="single"/>
        </w:rPr>
      </w:pPr>
    </w:p>
    <w:p w14:paraId="6D585FEC" w14:textId="1E2E0187" w:rsidR="00D05086" w:rsidRDefault="00D05086" w:rsidP="00CB572B">
      <w:pPr>
        <w:spacing w:line="360" w:lineRule="auto"/>
        <w:ind w:firstLine="426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drawing>
          <wp:inline distT="0" distB="0" distL="0" distR="0" wp14:anchorId="65FD56E8" wp14:editId="5C740D18">
            <wp:extent cx="4331776" cy="3425125"/>
            <wp:effectExtent l="0" t="0" r="1206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7-02 at 15.45.0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5" t="3874" r="19015" b="989"/>
                    <a:stretch/>
                  </pic:blipFill>
                  <pic:spPr bwMode="auto">
                    <a:xfrm>
                      <a:off x="0" y="0"/>
                      <a:ext cx="4332046" cy="342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A9424" w14:textId="6176EA6F" w:rsidR="00CB572B" w:rsidRPr="009D7891" w:rsidRDefault="008778F3" w:rsidP="00CB572B">
      <w:pPr>
        <w:pStyle w:val="Heading1"/>
        <w:pageBreakBefore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>EXERCÍCIO 5</w:t>
      </w:r>
    </w:p>
    <w:p w14:paraId="0326FC75" w14:textId="77777777" w:rsidR="00633556" w:rsidRPr="003A3B99" w:rsidRDefault="00CB572B" w:rsidP="003A3B99">
      <w:pPr>
        <w:spacing w:line="360" w:lineRule="auto"/>
      </w:pPr>
      <w:r>
        <w:rPr>
          <w:szCs w:val="24"/>
        </w:rPr>
        <w:t xml:space="preserve">ENUNCIADO: </w:t>
      </w:r>
      <w:r w:rsidR="00633556" w:rsidRPr="003A3B99">
        <w:t>Faça um algoritmo em linguagem C que contenha dois números inteiros dig</w:t>
      </w:r>
      <w:r w:rsidR="00633556" w:rsidRPr="003A3B99">
        <w:t>i</w:t>
      </w:r>
      <w:r w:rsidR="00633556" w:rsidRPr="003A3B99">
        <w:t>tados na tela pelo usuário:</w:t>
      </w:r>
    </w:p>
    <w:p w14:paraId="09AFC596" w14:textId="77777777" w:rsidR="00633556" w:rsidRPr="003A3B99" w:rsidRDefault="00633556" w:rsidP="003A3B99">
      <w:pPr>
        <w:spacing w:line="360" w:lineRule="auto"/>
      </w:pPr>
      <w:r w:rsidRPr="003A3B99">
        <w:t>a. O primeiro número marca um início;</w:t>
      </w:r>
    </w:p>
    <w:p w14:paraId="373BBDFF" w14:textId="77777777" w:rsidR="00633556" w:rsidRPr="003A3B99" w:rsidRDefault="00633556" w:rsidP="003A3B99">
      <w:pPr>
        <w:spacing w:line="360" w:lineRule="auto"/>
      </w:pPr>
      <w:r w:rsidRPr="003A3B99">
        <w:t>b. O segundo número marca um fim;</w:t>
      </w:r>
    </w:p>
    <w:p w14:paraId="09F4BA72" w14:textId="77777777" w:rsidR="00633556" w:rsidRPr="003A3B99" w:rsidRDefault="00633556" w:rsidP="003A3B99">
      <w:pPr>
        <w:spacing w:line="360" w:lineRule="auto"/>
      </w:pPr>
      <w:r w:rsidRPr="003A3B99">
        <w:t>O algoritmo vai contar quantos números existem entre o início (primeira entrada) e o fim (s</w:t>
      </w:r>
      <w:r w:rsidRPr="003A3B99">
        <w:t>e</w:t>
      </w:r>
      <w:r w:rsidRPr="003A3B99">
        <w:t xml:space="preserve">gunda entrada). </w:t>
      </w:r>
    </w:p>
    <w:p w14:paraId="0CA1514D" w14:textId="77777777" w:rsidR="00633556" w:rsidRPr="003A3B99" w:rsidRDefault="00633556" w:rsidP="003A3B99">
      <w:pPr>
        <w:spacing w:line="360" w:lineRule="auto"/>
      </w:pPr>
      <w:r w:rsidRPr="003A3B99">
        <w:t>A impressão na tela do usuário deve ser realizada de duas formas:</w:t>
      </w:r>
    </w:p>
    <w:p w14:paraId="23B8BF0E" w14:textId="77777777" w:rsidR="00633556" w:rsidRPr="003A3B99" w:rsidRDefault="00633556" w:rsidP="003A3B99">
      <w:pPr>
        <w:spacing w:line="360" w:lineRule="auto"/>
      </w:pPr>
      <w:r w:rsidRPr="003A3B99">
        <w:t>a. Iterativa;</w:t>
      </w:r>
    </w:p>
    <w:p w14:paraId="01864BE4" w14:textId="77777777" w:rsidR="00633556" w:rsidRPr="003A3B99" w:rsidRDefault="00633556" w:rsidP="003A3B99">
      <w:pPr>
        <w:spacing w:line="360" w:lineRule="auto"/>
      </w:pPr>
      <w:r w:rsidRPr="003A3B99">
        <w:t>b. Recursiva;</w:t>
      </w:r>
    </w:p>
    <w:p w14:paraId="05532190" w14:textId="48F9F11B" w:rsidR="00633556" w:rsidRPr="003A3B99" w:rsidRDefault="00633556" w:rsidP="003A3B99">
      <w:pPr>
        <w:spacing w:line="360" w:lineRule="auto"/>
      </w:pPr>
      <w:r w:rsidRPr="003A3B99">
        <w:t>Ao colocar no seu relatório uma imagem do seu código funcionando, coloque ele</w:t>
      </w:r>
      <w:r w:rsidR="003A3B99">
        <w:t xml:space="preserve"> </w:t>
      </w:r>
      <w:r w:rsidRPr="003A3B99">
        <w:t>rodando utilizando como valor de inicio os 2 últimos valores do seu RU e valor final</w:t>
      </w:r>
      <w:r w:rsidR="003A3B99">
        <w:t xml:space="preserve"> </w:t>
      </w:r>
      <w:r w:rsidRPr="003A3B99">
        <w:t>o número 99.</w:t>
      </w:r>
    </w:p>
    <w:p w14:paraId="4752FCE6" w14:textId="74553033" w:rsidR="00CB572B" w:rsidRDefault="00CB572B" w:rsidP="00633556">
      <w:pPr>
        <w:spacing w:line="360" w:lineRule="auto"/>
        <w:rPr>
          <w:szCs w:val="24"/>
        </w:rPr>
      </w:pPr>
    </w:p>
    <w:p w14:paraId="55BCE7CF" w14:textId="77777777" w:rsidR="00CB572B" w:rsidRPr="004F6D53" w:rsidRDefault="00CB572B" w:rsidP="00CB572B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2A599CF5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 xml:space="preserve">#include 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&lt;stdio.h&gt;</w:t>
      </w:r>
    </w:p>
    <w:p w14:paraId="4AE71E92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 xml:space="preserve">#include 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&lt;stdlib.h&gt;</w:t>
      </w:r>
    </w:p>
    <w:p w14:paraId="1F8CB064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357AEA3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contandoNumeros ();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//Anunciando a função que vai ser usada no main.</w:t>
      </w:r>
    </w:p>
    <w:p w14:paraId="05D399E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21C401F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main(){</w:t>
      </w:r>
    </w:p>
    <w:p w14:paraId="778C52C5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5D503AF0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//Declarando as variáveis:</w:t>
      </w:r>
    </w:p>
    <w:p w14:paraId="69F1EE43" w14:textId="59C714AD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="00A84161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inicio, fim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;</w:t>
      </w:r>
    </w:p>
    <w:p w14:paraId="014E81D2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BD703F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//Para melhorar a aparência na execução do código.</w:t>
      </w:r>
    </w:p>
    <w:p w14:paraId="42C02127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5FC4B539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//Pedindo as entradas do usuário:</w:t>
      </w:r>
    </w:p>
    <w:p w14:paraId="186946AB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"Digite o primeiro número: \n &gt;&gt; 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19C8C45F" w14:textId="7DBB8501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scanf_s(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"%d"</w:t>
      </w:r>
      <w:r w:rsidR="00630187">
        <w:rPr>
          <w:rFonts w:ascii="Consolas" w:hAnsi="Consolas"/>
          <w:color w:val="000000"/>
          <w:sz w:val="16"/>
          <w:szCs w:val="16"/>
          <w:lang w:val="en-US" w:eastAsia="en-US"/>
        </w:rPr>
        <w:t>, &amp;inicio);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//Número inicial.</w:t>
      </w:r>
    </w:p>
    <w:p w14:paraId="4622377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29B6D0F5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"Digite o segundo número (maior que o primeiro): \n &gt;&gt; 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657B2317" w14:textId="1DEA6A9B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scanf_s(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"%d"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, &amp;fim);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//Número final.</w:t>
      </w:r>
    </w:p>
    <w:p w14:paraId="3FFE0C43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</w:p>
    <w:p w14:paraId="10293731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"Entre os números %d e %d, temos: \n\n"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, inicio, fim);</w:t>
      </w:r>
    </w:p>
    <w:p w14:paraId="183705E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11EA441D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//Iterativa:</w:t>
      </w:r>
    </w:p>
    <w:p w14:paraId="6343D42A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 - Processando de forma Iterativa: \n"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3C2F41F9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C02CAD0" w14:textId="69D7780B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for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(</w:t>
      </w: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i= inicio+</w:t>
      </w:r>
      <w:r w:rsidRPr="00251706">
        <w:rPr>
          <w:rFonts w:ascii="Consolas" w:hAnsi="Consolas"/>
          <w:color w:val="098658"/>
          <w:sz w:val="16"/>
          <w:szCs w:val="16"/>
          <w:lang w:val="en-US" w:eastAsia="en-US"/>
        </w:rPr>
        <w:t>1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; i&lt;fim; i++){</w:t>
      </w:r>
      <w:r w:rsidR="004461F4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="004B1F7D">
        <w:rPr>
          <w:rFonts w:ascii="Consolas" w:hAnsi="Consolas"/>
          <w:color w:val="008000"/>
          <w:sz w:val="16"/>
          <w:szCs w:val="16"/>
          <w:lang w:val="en-US" w:eastAsia="en-US"/>
        </w:rPr>
        <w:t>// i</w:t>
      </w:r>
      <w:r w:rsidR="004461F4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recebe o valor in</w:t>
      </w:r>
      <w:r w:rsidR="002773CF">
        <w:rPr>
          <w:rFonts w:ascii="Consolas" w:hAnsi="Consolas"/>
          <w:color w:val="008000"/>
          <w:sz w:val="16"/>
          <w:szCs w:val="16"/>
          <w:lang w:val="en-US" w:eastAsia="en-US"/>
        </w:rPr>
        <w:t>icial e imprime de um em um enquanto for menor que o valor final.</w:t>
      </w:r>
    </w:p>
    <w:p w14:paraId="122B9A35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"%d, 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, i);</w:t>
      </w:r>
    </w:p>
    <w:p w14:paraId="2DC7947C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};</w:t>
      </w:r>
    </w:p>
    <w:p w14:paraId="5C98197C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lastRenderedPageBreak/>
        <w:t xml:space="preserve">  </w:t>
      </w:r>
    </w:p>
    <w:p w14:paraId="52168BFA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"\n"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4604DF2B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43F25D4C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//Recursiva:</w:t>
      </w:r>
    </w:p>
    <w:p w14:paraId="43F1FCEF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"\n - Processando de forma Recursiva: \n"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35812BE0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77CFC0E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//Chamando a função com seus argumentos:</w:t>
      </w:r>
    </w:p>
    <w:p w14:paraId="50DE6A1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contandoNumeros (inicio, fim); </w:t>
      </w:r>
    </w:p>
    <w:p w14:paraId="6226C5EF" w14:textId="42C4041F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bookmarkStart w:id="0" w:name="_GoBack"/>
      <w:bookmarkEnd w:id="0"/>
    </w:p>
    <w:p w14:paraId="0484487B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sistem(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"pause"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61DD4450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Pr="00251706">
        <w:rPr>
          <w:rFonts w:ascii="Consolas" w:hAnsi="Consolas"/>
          <w:color w:val="098658"/>
          <w:sz w:val="16"/>
          <w:szCs w:val="16"/>
          <w:lang w:val="en-US" w:eastAsia="en-US"/>
        </w:rPr>
        <w:t>0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;</w:t>
      </w:r>
    </w:p>
    <w:p w14:paraId="0092A2A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}</w:t>
      </w:r>
    </w:p>
    <w:p w14:paraId="1476C899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2BFA4696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//Função Recursiva:</w:t>
      </w:r>
    </w:p>
    <w:p w14:paraId="4EE638AB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contandoNumeros (</w:t>
      </w: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num1, </w:t>
      </w: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num2) {</w:t>
      </w:r>
    </w:p>
    <w:p w14:paraId="7118C691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num1++; </w:t>
      </w:r>
    </w:p>
    <w:p w14:paraId="5E86AFB2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1029A654" w14:textId="013AA8DD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while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(num1&lt;num2) {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//Enquanto o num1 for menor que num2:</w:t>
      </w:r>
    </w:p>
    <w:p w14:paraId="28DEA661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printf(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"%d, 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, num1);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//Imprima o valor de num1 já com o acrescrécimo dado no início da função.</w:t>
      </w:r>
    </w:p>
    <w:p w14:paraId="00A1A41E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contandoNumeros(num1, num2); 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//e refaça a função com o novo valor de num1.</w:t>
      </w:r>
    </w:p>
    <w:p w14:paraId="5421D44F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};</w:t>
      </w:r>
    </w:p>
    <w:p w14:paraId="30DACA7F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printf(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//Para melhorar a aparência na execução do código.</w:t>
      </w:r>
    </w:p>
    <w:p w14:paraId="3B4D4ED1" w14:textId="77777777" w:rsidR="004F5B43" w:rsidRDefault="004F5B43" w:rsidP="004F5B43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54972960" w14:textId="1FD571E2" w:rsidR="00251706" w:rsidRPr="00251706" w:rsidRDefault="004F5B43" w:rsidP="004F5B43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="00251706" w:rsidRPr="00251706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r w:rsidR="00251706"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="00251706" w:rsidRPr="00251706">
        <w:rPr>
          <w:rFonts w:ascii="Consolas" w:hAnsi="Consolas"/>
          <w:color w:val="098658"/>
          <w:sz w:val="16"/>
          <w:szCs w:val="16"/>
          <w:lang w:val="en-US" w:eastAsia="en-US"/>
        </w:rPr>
        <w:t>0</w:t>
      </w:r>
      <w:r w:rsidR="00251706" w:rsidRPr="00251706">
        <w:rPr>
          <w:rFonts w:ascii="Consolas" w:hAnsi="Consolas"/>
          <w:color w:val="000000"/>
          <w:sz w:val="16"/>
          <w:szCs w:val="16"/>
          <w:lang w:val="en-US" w:eastAsia="en-US"/>
        </w:rPr>
        <w:t>;</w:t>
      </w:r>
    </w:p>
    <w:p w14:paraId="0D0DA173" w14:textId="1BA9A6FB" w:rsidR="00CB572B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}</w:t>
      </w:r>
    </w:p>
    <w:p w14:paraId="5EF76B81" w14:textId="77777777" w:rsidR="00CB572B" w:rsidRDefault="00CB572B" w:rsidP="00CB572B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t>Imagem do código funcionando</w:t>
      </w:r>
      <w:r w:rsidRPr="004F44EC">
        <w:rPr>
          <w:szCs w:val="24"/>
          <w:u w:val="single"/>
        </w:rPr>
        <w:t>:</w:t>
      </w:r>
    </w:p>
    <w:p w14:paraId="39C7303F" w14:textId="6EC0D3A4" w:rsidR="00CB572B" w:rsidRDefault="00130226" w:rsidP="00CB572B">
      <w:pPr>
        <w:spacing w:line="360" w:lineRule="auto"/>
        <w:ind w:firstLine="426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drawing>
          <wp:inline distT="0" distB="0" distL="0" distR="0" wp14:anchorId="768431C9" wp14:editId="06CEB654">
            <wp:extent cx="4633993" cy="347936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7-02 at 17.53.44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7" t="2797" r="14562" b="541"/>
                    <a:stretch/>
                  </pic:blipFill>
                  <pic:spPr bwMode="auto">
                    <a:xfrm>
                      <a:off x="0" y="0"/>
                      <a:ext cx="4635133" cy="348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57649" w14:textId="77777777" w:rsidR="00CA3B5B" w:rsidRPr="00F15DC4" w:rsidRDefault="00CA3B5B" w:rsidP="00FE7040">
      <w:pPr>
        <w:spacing w:line="360" w:lineRule="auto"/>
        <w:rPr>
          <w:sz w:val="16"/>
          <w:szCs w:val="16"/>
        </w:rPr>
      </w:pPr>
    </w:p>
    <w:sectPr w:rsidR="00CA3B5B" w:rsidRPr="00F15DC4" w:rsidSect="00D55D22">
      <w:footerReference w:type="first" r:id="rId19"/>
      <w:pgSz w:w="11907" w:h="16840" w:code="9"/>
      <w:pgMar w:top="1701" w:right="1134" w:bottom="1134" w:left="1701" w:header="567" w:footer="34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6D049C" w14:textId="77777777" w:rsidR="004B1F7D" w:rsidRDefault="004B1F7D">
      <w:r>
        <w:separator/>
      </w:r>
    </w:p>
  </w:endnote>
  <w:endnote w:type="continuationSeparator" w:id="0">
    <w:p w14:paraId="1EF897AD" w14:textId="77777777" w:rsidR="004B1F7D" w:rsidRDefault="004B1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29980C" w14:textId="77777777" w:rsidR="004B1F7D" w:rsidRDefault="004B1F7D">
    <w:pPr>
      <w:pStyle w:val="Footer"/>
      <w:jc w:val="right"/>
    </w:pPr>
  </w:p>
  <w:p w14:paraId="3ABAC8B2" w14:textId="77777777" w:rsidR="004B1F7D" w:rsidRDefault="004B1F7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8E1C12" w14:textId="77777777" w:rsidR="004B1F7D" w:rsidRDefault="004B1F7D">
    <w:pPr>
      <w:pStyle w:val="Footer"/>
      <w:jc w:val="center"/>
    </w:pPr>
  </w:p>
  <w:p w14:paraId="54D7BEF9" w14:textId="77777777" w:rsidR="004B1F7D" w:rsidRDefault="004B1F7D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2099026"/>
      <w:docPartObj>
        <w:docPartGallery w:val="Page Numbers (Bottom of Page)"/>
        <w:docPartUnique/>
      </w:docPartObj>
    </w:sdtPr>
    <w:sdtContent>
      <w:p w14:paraId="13E7546A" w14:textId="77777777" w:rsidR="004B1F7D" w:rsidRDefault="004B1F7D" w:rsidP="009D789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2C9E2F6A" w14:textId="77777777" w:rsidR="004B1F7D" w:rsidRDefault="004B1F7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271F01" w14:textId="77777777" w:rsidR="004B1F7D" w:rsidRDefault="004B1F7D">
      <w:r>
        <w:separator/>
      </w:r>
    </w:p>
  </w:footnote>
  <w:footnote w:type="continuationSeparator" w:id="0">
    <w:p w14:paraId="2EB3B543" w14:textId="77777777" w:rsidR="004B1F7D" w:rsidRDefault="004B1F7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B897BC" w14:textId="77777777" w:rsidR="004B1F7D" w:rsidRDefault="004B1F7D">
    <w:pPr>
      <w:pStyle w:val="Header"/>
      <w:jc w:val="right"/>
    </w:pPr>
  </w:p>
  <w:p w14:paraId="3FA1E6D5" w14:textId="77777777" w:rsidR="004B1F7D" w:rsidRDefault="004B1F7D">
    <w:pPr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B4F34D" w14:textId="77777777" w:rsidR="004B1F7D" w:rsidRDefault="004B1F7D" w:rsidP="009A1B60">
    <w:pPr>
      <w:pStyle w:val="Header"/>
      <w:jc w:val="center"/>
    </w:pPr>
  </w:p>
  <w:p w14:paraId="4EE68067" w14:textId="77777777" w:rsidR="004B1F7D" w:rsidRDefault="004B1F7D" w:rsidP="00A320F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C064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358109D"/>
    <w:multiLevelType w:val="hybridMultilevel"/>
    <w:tmpl w:val="FF4247EE"/>
    <w:lvl w:ilvl="0" w:tplc="0416001B">
      <w:start w:val="1"/>
      <w:numFmt w:val="lowerRoman"/>
      <w:lvlText w:val="%1."/>
      <w:lvlJc w:val="righ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295E3450"/>
    <w:multiLevelType w:val="hybridMultilevel"/>
    <w:tmpl w:val="8A4E3CF4"/>
    <w:lvl w:ilvl="0" w:tplc="01CE820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8F52AB8"/>
    <w:multiLevelType w:val="hybridMultilevel"/>
    <w:tmpl w:val="2C484E24"/>
    <w:lvl w:ilvl="0" w:tplc="0416001B">
      <w:start w:val="1"/>
      <w:numFmt w:val="lowerRoman"/>
      <w:lvlText w:val="%1."/>
      <w:lvlJc w:val="righ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57CD14C3"/>
    <w:multiLevelType w:val="hybridMultilevel"/>
    <w:tmpl w:val="A94AFA32"/>
    <w:lvl w:ilvl="0" w:tplc="7E145F7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8717924"/>
    <w:multiLevelType w:val="hybridMultilevel"/>
    <w:tmpl w:val="B4467112"/>
    <w:lvl w:ilvl="0" w:tplc="BF326E66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00C58F6"/>
    <w:multiLevelType w:val="hybridMultilevel"/>
    <w:tmpl w:val="4E4411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71244644"/>
    <w:multiLevelType w:val="hybridMultilevel"/>
    <w:tmpl w:val="C4C65DC0"/>
    <w:lvl w:ilvl="0" w:tplc="F890745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2605A7"/>
    <w:multiLevelType w:val="hybridMultilevel"/>
    <w:tmpl w:val="E73A37DC"/>
    <w:lvl w:ilvl="0" w:tplc="B8089F54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>
    <w:nsid w:val="7B6D44F3"/>
    <w:multiLevelType w:val="multilevel"/>
    <w:tmpl w:val="C9BE3AA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7B8735DC"/>
    <w:multiLevelType w:val="hybridMultilevel"/>
    <w:tmpl w:val="F40ACD96"/>
    <w:lvl w:ilvl="0" w:tplc="5B704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1"/>
  </w:num>
  <w:num w:numId="9">
    <w:abstractNumId w:val="8"/>
  </w:num>
  <w:num w:numId="10">
    <w:abstractNumId w:val="3"/>
  </w:num>
  <w:num w:numId="11">
    <w:abstractNumId w:val="9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9"/>
  </w:num>
  <w:num w:numId="15">
    <w:abstractNumId w:val="0"/>
  </w:num>
  <w:num w:numId="16">
    <w:abstractNumId w:val="9"/>
  </w:num>
  <w:num w:numId="17">
    <w:abstractNumId w:val="9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#ffffe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497"/>
    <w:rsid w:val="0000254B"/>
    <w:rsid w:val="00007340"/>
    <w:rsid w:val="00010BB1"/>
    <w:rsid w:val="00013CF5"/>
    <w:rsid w:val="00020E62"/>
    <w:rsid w:val="000248F7"/>
    <w:rsid w:val="00030F5D"/>
    <w:rsid w:val="00042B1C"/>
    <w:rsid w:val="000467FC"/>
    <w:rsid w:val="000502DA"/>
    <w:rsid w:val="00070762"/>
    <w:rsid w:val="000768CB"/>
    <w:rsid w:val="00081763"/>
    <w:rsid w:val="0009219B"/>
    <w:rsid w:val="000A22D8"/>
    <w:rsid w:val="000D6639"/>
    <w:rsid w:val="000F12FB"/>
    <w:rsid w:val="001003E0"/>
    <w:rsid w:val="00126E2B"/>
    <w:rsid w:val="00130226"/>
    <w:rsid w:val="0013106F"/>
    <w:rsid w:val="00132E3A"/>
    <w:rsid w:val="00153F05"/>
    <w:rsid w:val="001722BF"/>
    <w:rsid w:val="001926E5"/>
    <w:rsid w:val="00194B7E"/>
    <w:rsid w:val="001A3534"/>
    <w:rsid w:val="001B67FF"/>
    <w:rsid w:val="001E5136"/>
    <w:rsid w:val="00200576"/>
    <w:rsid w:val="00222BE4"/>
    <w:rsid w:val="00231F9F"/>
    <w:rsid w:val="0023433C"/>
    <w:rsid w:val="002373FB"/>
    <w:rsid w:val="00242C4C"/>
    <w:rsid w:val="002436CA"/>
    <w:rsid w:val="00251706"/>
    <w:rsid w:val="00260026"/>
    <w:rsid w:val="00272558"/>
    <w:rsid w:val="002773CF"/>
    <w:rsid w:val="00280B6A"/>
    <w:rsid w:val="002844EC"/>
    <w:rsid w:val="00285E41"/>
    <w:rsid w:val="002903A7"/>
    <w:rsid w:val="002960F1"/>
    <w:rsid w:val="002A554D"/>
    <w:rsid w:val="002B13AB"/>
    <w:rsid w:val="002B39F1"/>
    <w:rsid w:val="002D153E"/>
    <w:rsid w:val="002D22DF"/>
    <w:rsid w:val="002D5496"/>
    <w:rsid w:val="002E57E3"/>
    <w:rsid w:val="002F25AE"/>
    <w:rsid w:val="00301BCE"/>
    <w:rsid w:val="0030404D"/>
    <w:rsid w:val="0030770B"/>
    <w:rsid w:val="00317815"/>
    <w:rsid w:val="003232AE"/>
    <w:rsid w:val="00323873"/>
    <w:rsid w:val="00333CC4"/>
    <w:rsid w:val="003500E5"/>
    <w:rsid w:val="003511A3"/>
    <w:rsid w:val="00372854"/>
    <w:rsid w:val="0038132E"/>
    <w:rsid w:val="00396C91"/>
    <w:rsid w:val="003A3B99"/>
    <w:rsid w:val="003B29B4"/>
    <w:rsid w:val="003B7336"/>
    <w:rsid w:val="003C2047"/>
    <w:rsid w:val="003C4AE9"/>
    <w:rsid w:val="003D09A9"/>
    <w:rsid w:val="003D486C"/>
    <w:rsid w:val="003E3CDC"/>
    <w:rsid w:val="004148C8"/>
    <w:rsid w:val="00414A75"/>
    <w:rsid w:val="00422B6A"/>
    <w:rsid w:val="0042336B"/>
    <w:rsid w:val="004461F4"/>
    <w:rsid w:val="0045436F"/>
    <w:rsid w:val="0045563F"/>
    <w:rsid w:val="004762E9"/>
    <w:rsid w:val="00477837"/>
    <w:rsid w:val="00481830"/>
    <w:rsid w:val="00481F47"/>
    <w:rsid w:val="00490495"/>
    <w:rsid w:val="004A67B2"/>
    <w:rsid w:val="004B1F7D"/>
    <w:rsid w:val="004D0F3D"/>
    <w:rsid w:val="004D2910"/>
    <w:rsid w:val="004F1C42"/>
    <w:rsid w:val="004F44EC"/>
    <w:rsid w:val="004F5B43"/>
    <w:rsid w:val="004F6D53"/>
    <w:rsid w:val="005123A8"/>
    <w:rsid w:val="00516CE2"/>
    <w:rsid w:val="00517BDA"/>
    <w:rsid w:val="0053651D"/>
    <w:rsid w:val="00543724"/>
    <w:rsid w:val="00571DED"/>
    <w:rsid w:val="005725B0"/>
    <w:rsid w:val="00581219"/>
    <w:rsid w:val="00586208"/>
    <w:rsid w:val="00591E89"/>
    <w:rsid w:val="005A31E2"/>
    <w:rsid w:val="005B7BCF"/>
    <w:rsid w:val="005E3B53"/>
    <w:rsid w:val="005F288C"/>
    <w:rsid w:val="0061118A"/>
    <w:rsid w:val="00611A22"/>
    <w:rsid w:val="00612662"/>
    <w:rsid w:val="00630187"/>
    <w:rsid w:val="006331D1"/>
    <w:rsid w:val="00633556"/>
    <w:rsid w:val="0063383B"/>
    <w:rsid w:val="006370AE"/>
    <w:rsid w:val="006417AA"/>
    <w:rsid w:val="00647E20"/>
    <w:rsid w:val="00651446"/>
    <w:rsid w:val="00662ACD"/>
    <w:rsid w:val="00663475"/>
    <w:rsid w:val="006922C0"/>
    <w:rsid w:val="006A0E60"/>
    <w:rsid w:val="006A2C95"/>
    <w:rsid w:val="006C1014"/>
    <w:rsid w:val="006C5649"/>
    <w:rsid w:val="006E30EE"/>
    <w:rsid w:val="006F31C0"/>
    <w:rsid w:val="006F36D2"/>
    <w:rsid w:val="007027CA"/>
    <w:rsid w:val="007157EF"/>
    <w:rsid w:val="00716425"/>
    <w:rsid w:val="00721A4C"/>
    <w:rsid w:val="00726B26"/>
    <w:rsid w:val="007273F7"/>
    <w:rsid w:val="00734186"/>
    <w:rsid w:val="007365D7"/>
    <w:rsid w:val="00737D07"/>
    <w:rsid w:val="00784722"/>
    <w:rsid w:val="00790E48"/>
    <w:rsid w:val="007D3311"/>
    <w:rsid w:val="007D5E03"/>
    <w:rsid w:val="007F4337"/>
    <w:rsid w:val="00837B19"/>
    <w:rsid w:val="0084486E"/>
    <w:rsid w:val="008653A9"/>
    <w:rsid w:val="00874A2B"/>
    <w:rsid w:val="008766A4"/>
    <w:rsid w:val="008778F3"/>
    <w:rsid w:val="008A6C31"/>
    <w:rsid w:val="008B2720"/>
    <w:rsid w:val="008B3B3F"/>
    <w:rsid w:val="008C50CD"/>
    <w:rsid w:val="008D31F5"/>
    <w:rsid w:val="008D58C9"/>
    <w:rsid w:val="008E3A4D"/>
    <w:rsid w:val="008E6E57"/>
    <w:rsid w:val="008F612E"/>
    <w:rsid w:val="00910F82"/>
    <w:rsid w:val="00914487"/>
    <w:rsid w:val="00920EEF"/>
    <w:rsid w:val="00922BF8"/>
    <w:rsid w:val="0096293C"/>
    <w:rsid w:val="0096411C"/>
    <w:rsid w:val="00972D90"/>
    <w:rsid w:val="009802F9"/>
    <w:rsid w:val="0098413E"/>
    <w:rsid w:val="009A1B60"/>
    <w:rsid w:val="009A1CDC"/>
    <w:rsid w:val="009A4CEC"/>
    <w:rsid w:val="009C492F"/>
    <w:rsid w:val="009C7EE2"/>
    <w:rsid w:val="009D7891"/>
    <w:rsid w:val="009E0D39"/>
    <w:rsid w:val="009E5F36"/>
    <w:rsid w:val="009F30CB"/>
    <w:rsid w:val="00A1300E"/>
    <w:rsid w:val="00A25B41"/>
    <w:rsid w:val="00A25F6B"/>
    <w:rsid w:val="00A26DD2"/>
    <w:rsid w:val="00A320FC"/>
    <w:rsid w:val="00A44AF4"/>
    <w:rsid w:val="00A56352"/>
    <w:rsid w:val="00A60F15"/>
    <w:rsid w:val="00A769B3"/>
    <w:rsid w:val="00A84161"/>
    <w:rsid w:val="00A85D9F"/>
    <w:rsid w:val="00A96CE3"/>
    <w:rsid w:val="00AB0D87"/>
    <w:rsid w:val="00AB36D6"/>
    <w:rsid w:val="00AD155C"/>
    <w:rsid w:val="00AD49BD"/>
    <w:rsid w:val="00B0143D"/>
    <w:rsid w:val="00B15222"/>
    <w:rsid w:val="00B21727"/>
    <w:rsid w:val="00B30497"/>
    <w:rsid w:val="00B368F6"/>
    <w:rsid w:val="00B62DC3"/>
    <w:rsid w:val="00B7037A"/>
    <w:rsid w:val="00BA41D3"/>
    <w:rsid w:val="00BA611E"/>
    <w:rsid w:val="00BB47D8"/>
    <w:rsid w:val="00BB4B7F"/>
    <w:rsid w:val="00BC4B58"/>
    <w:rsid w:val="00BD0619"/>
    <w:rsid w:val="00BF2481"/>
    <w:rsid w:val="00C10032"/>
    <w:rsid w:val="00C12530"/>
    <w:rsid w:val="00C143BD"/>
    <w:rsid w:val="00C25AEC"/>
    <w:rsid w:val="00C37A7A"/>
    <w:rsid w:val="00C526A9"/>
    <w:rsid w:val="00C679CA"/>
    <w:rsid w:val="00C8139C"/>
    <w:rsid w:val="00C85A6F"/>
    <w:rsid w:val="00C8600F"/>
    <w:rsid w:val="00C861FC"/>
    <w:rsid w:val="00C86DC9"/>
    <w:rsid w:val="00C87047"/>
    <w:rsid w:val="00CA122C"/>
    <w:rsid w:val="00CA3B5B"/>
    <w:rsid w:val="00CA6FCD"/>
    <w:rsid w:val="00CB1B6D"/>
    <w:rsid w:val="00CB4AF4"/>
    <w:rsid w:val="00CB572B"/>
    <w:rsid w:val="00CC7216"/>
    <w:rsid w:val="00CD30B5"/>
    <w:rsid w:val="00CD39D3"/>
    <w:rsid w:val="00CD3BC4"/>
    <w:rsid w:val="00CF3BEA"/>
    <w:rsid w:val="00CF625B"/>
    <w:rsid w:val="00D015AB"/>
    <w:rsid w:val="00D0270E"/>
    <w:rsid w:val="00D05086"/>
    <w:rsid w:val="00D07FA1"/>
    <w:rsid w:val="00D22244"/>
    <w:rsid w:val="00D348B9"/>
    <w:rsid w:val="00D41D74"/>
    <w:rsid w:val="00D53AA1"/>
    <w:rsid w:val="00D55D22"/>
    <w:rsid w:val="00DA0240"/>
    <w:rsid w:val="00DA40D7"/>
    <w:rsid w:val="00DA4A03"/>
    <w:rsid w:val="00DA770D"/>
    <w:rsid w:val="00DD6824"/>
    <w:rsid w:val="00DD748E"/>
    <w:rsid w:val="00DF2946"/>
    <w:rsid w:val="00E04560"/>
    <w:rsid w:val="00E0584F"/>
    <w:rsid w:val="00E12098"/>
    <w:rsid w:val="00E22A74"/>
    <w:rsid w:val="00E255BA"/>
    <w:rsid w:val="00E26B2E"/>
    <w:rsid w:val="00E325FB"/>
    <w:rsid w:val="00E477CF"/>
    <w:rsid w:val="00E544D8"/>
    <w:rsid w:val="00E56F74"/>
    <w:rsid w:val="00E66E98"/>
    <w:rsid w:val="00E70660"/>
    <w:rsid w:val="00E978F2"/>
    <w:rsid w:val="00EA5E76"/>
    <w:rsid w:val="00EC4FC1"/>
    <w:rsid w:val="00EE289B"/>
    <w:rsid w:val="00EF2960"/>
    <w:rsid w:val="00EF541B"/>
    <w:rsid w:val="00F03EE9"/>
    <w:rsid w:val="00F15DC4"/>
    <w:rsid w:val="00F17EC5"/>
    <w:rsid w:val="00F2763D"/>
    <w:rsid w:val="00F466E8"/>
    <w:rsid w:val="00F51F42"/>
    <w:rsid w:val="00F73511"/>
    <w:rsid w:val="00F8329E"/>
    <w:rsid w:val="00F84B85"/>
    <w:rsid w:val="00F95DA6"/>
    <w:rsid w:val="00FA1EC0"/>
    <w:rsid w:val="00FD3654"/>
    <w:rsid w:val="00FD4487"/>
    <w:rsid w:val="00FE7040"/>
    <w:rsid w:val="00FE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ru v:ext="edit" colors="#ffffef"/>
    </o:shapedefaults>
    <o:shapelayout v:ext="edit">
      <o:idmap v:ext="edit" data="1"/>
    </o:shapelayout>
  </w:shapeDefaults>
  <w:decimalSymbol w:val=","/>
  <w:listSeparator w:val=";"/>
  <w14:docId w14:val="6F0C84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sz w:val="24"/>
    </w:rPr>
  </w:style>
  <w:style w:type="paragraph" w:styleId="Heading1">
    <w:name w:val="heading 1"/>
    <w:basedOn w:val="Normal"/>
    <w:next w:val="01-Texto"/>
    <w:qFormat/>
    <w:rsid w:val="00C37A7A"/>
    <w:pPr>
      <w:keepNext/>
      <w:numPr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Heading2">
    <w:name w:val="heading 2"/>
    <w:basedOn w:val="01-Texto"/>
    <w:next w:val="01-Texto"/>
    <w:qFormat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Heading3">
    <w:name w:val="heading 3"/>
    <w:basedOn w:val="01-Texto"/>
    <w:next w:val="01-Texto"/>
    <w:qFormat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Heading4">
    <w:name w:val="heading 4"/>
    <w:basedOn w:val="01-Texto"/>
    <w:next w:val="01-Texto"/>
    <w:qFormat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Heading5">
    <w:name w:val="heading 5"/>
    <w:basedOn w:val="01-Texto"/>
    <w:next w:val="01-Texto"/>
    <w:qFormat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-Texto">
    <w:name w:val="01 - Texto"/>
    <w:basedOn w:val="Normal"/>
    <w:rsid w:val="00B30497"/>
    <w:pPr>
      <w:spacing w:line="360" w:lineRule="auto"/>
      <w:ind w:firstLine="1134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Caption">
    <w:name w:val="caption"/>
    <w:basedOn w:val="Normal"/>
    <w:next w:val="Normal"/>
    <w:qFormat/>
    <w:pPr>
      <w:spacing w:before="240" w:after="240"/>
    </w:pPr>
    <w:rPr>
      <w:sz w:val="20"/>
    </w:rPr>
  </w:style>
  <w:style w:type="paragraph" w:customStyle="1" w:styleId="02-Citaolonga">
    <w:name w:val="02 - Citação longa"/>
    <w:basedOn w:val="Normal"/>
    <w:next w:val="01-Texto"/>
    <w:pPr>
      <w:spacing w:before="240" w:after="480"/>
      <w:ind w:left="2268"/>
    </w:pPr>
    <w:rPr>
      <w:sz w:val="20"/>
    </w:rPr>
  </w:style>
  <w:style w:type="paragraph" w:customStyle="1" w:styleId="04-Referncias">
    <w:name w:val="04 - Referências"/>
    <w:basedOn w:val="02-Citaolonga"/>
    <w:pPr>
      <w:spacing w:after="240"/>
      <w:ind w:left="0"/>
      <w:jc w:val="left"/>
    </w:pPr>
    <w:rPr>
      <w:sz w:val="24"/>
    </w:r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customStyle="1" w:styleId="08-ListadeProfessores">
    <w:name w:val="08 - Lista de Professores"/>
    <w:basedOn w:val="01-Texto"/>
    <w:pPr>
      <w:ind w:firstLine="0"/>
      <w:jc w:val="center"/>
    </w:pPr>
  </w:style>
  <w:style w:type="paragraph" w:styleId="FootnoteText">
    <w:name w:val="footnote text"/>
    <w:basedOn w:val="Normal"/>
    <w:semiHidden/>
    <w:pPr>
      <w:spacing w:before="60" w:after="60"/>
      <w:ind w:left="284" w:hanging="284"/>
    </w:pPr>
    <w:rPr>
      <w:sz w:val="20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TOC1">
    <w:name w:val="toc 1"/>
    <w:basedOn w:val="01-Texto"/>
    <w:next w:val="Normal"/>
    <w:autoRedefine/>
    <w:uiPriority w:val="39"/>
    <w:pPr>
      <w:spacing w:line="240" w:lineRule="auto"/>
      <w:ind w:firstLine="0"/>
      <w:jc w:val="left"/>
    </w:pPr>
    <w:rPr>
      <w:b/>
      <w:caps/>
      <w:sz w:val="20"/>
    </w:rPr>
  </w:style>
  <w:style w:type="paragraph" w:styleId="TOC2">
    <w:name w:val="toc 2"/>
    <w:basedOn w:val="01-Texto"/>
    <w:next w:val="Normal"/>
    <w:autoRedefine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TOC3">
    <w:name w:val="toc 3"/>
    <w:basedOn w:val="01-Texto"/>
    <w:next w:val="Normal"/>
    <w:autoRedefine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TOC4">
    <w:name w:val="toc 4"/>
    <w:basedOn w:val="01-Texto"/>
    <w:next w:val="Normal"/>
    <w:autoRedefine/>
    <w:semiHidden/>
    <w:pPr>
      <w:spacing w:line="240" w:lineRule="auto"/>
      <w:ind w:left="720" w:firstLine="0"/>
      <w:jc w:val="left"/>
    </w:pPr>
    <w:rPr>
      <w:sz w:val="18"/>
    </w:rPr>
  </w:style>
  <w:style w:type="paragraph" w:styleId="TOC5">
    <w:name w:val="toc 5"/>
    <w:basedOn w:val="01-Texto"/>
    <w:next w:val="Normal"/>
    <w:autoRedefine/>
    <w:semiHidden/>
    <w:pPr>
      <w:spacing w:line="240" w:lineRule="auto"/>
      <w:ind w:left="960" w:firstLine="0"/>
      <w:jc w:val="left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440"/>
      <w:jc w:val="left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680"/>
      <w:jc w:val="left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920"/>
      <w:jc w:val="left"/>
    </w:pPr>
    <w:rPr>
      <w:sz w:val="18"/>
    </w:rPr>
  </w:style>
  <w:style w:type="paragraph" w:customStyle="1" w:styleId="03-Inciso">
    <w:name w:val="03 - Inciso"/>
    <w:basedOn w:val="Normal"/>
    <w:rsid w:val="00B30497"/>
    <w:pPr>
      <w:spacing w:line="360" w:lineRule="auto"/>
      <w:ind w:left="1134"/>
    </w:pPr>
  </w:style>
  <w:style w:type="character" w:styleId="PageNumber">
    <w:name w:val="page number"/>
    <w:basedOn w:val="DefaultParagraphFont"/>
  </w:style>
  <w:style w:type="paragraph" w:customStyle="1" w:styleId="06-Ttulosps-textuais">
    <w:name w:val="06 - Títulos pós-textuais"/>
    <w:basedOn w:val="Heading1"/>
    <w:pPr>
      <w:numPr>
        <w:numId w:val="0"/>
      </w:numPr>
      <w:jc w:val="center"/>
    </w:pPr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7-Naturezadotrabalho">
    <w:name w:val="07 - Natureza do trabalho"/>
    <w:basedOn w:val="Normal"/>
    <w:pPr>
      <w:ind w:left="4536"/>
    </w:pPr>
  </w:style>
  <w:style w:type="paragraph" w:customStyle="1" w:styleId="09-DedicatriaseAgradecimentos">
    <w:name w:val="09 - Dedicatórias e Agradecimentos"/>
    <w:basedOn w:val="07-Naturezadotrabalho"/>
    <w:pPr>
      <w:ind w:left="3402"/>
    </w:pPr>
    <w:rPr>
      <w:i/>
    </w:rPr>
  </w:style>
  <w:style w:type="paragraph" w:styleId="CommentText">
    <w:name w:val="annotation text"/>
    <w:basedOn w:val="Normal"/>
    <w:semiHidden/>
    <w:rPr>
      <w:sz w:val="20"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paragraph" w:customStyle="1" w:styleId="06-Ttulospr-textuais">
    <w:name w:val="06 - Títulos pré-textuais"/>
    <w:basedOn w:val="Normal"/>
    <w:rsid w:val="00C37A7A"/>
    <w:pPr>
      <w:spacing w:after="960"/>
      <w:jc w:val="center"/>
    </w:pPr>
    <w:rPr>
      <w:b/>
      <w:caps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Footer">
    <w:name w:val="footer"/>
    <w:basedOn w:val="Normal"/>
    <w:link w:val="FooterChar"/>
    <w:uiPriority w:val="99"/>
    <w:pPr>
      <w:tabs>
        <w:tab w:val="center" w:pos="4419"/>
        <w:tab w:val="right" w:pos="8838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419"/>
        <w:tab w:val="right" w:pos="8838"/>
      </w:tabs>
    </w:pPr>
  </w:style>
  <w:style w:type="paragraph" w:styleId="BodyText">
    <w:name w:val="Body Text"/>
    <w:basedOn w:val="Normal"/>
    <w:rsid w:val="002B13AB"/>
    <w:pPr>
      <w:jc w:val="left"/>
    </w:pPr>
    <w:rPr>
      <w:rFonts w:ascii="Arial" w:hAnsi="Arial"/>
      <w:b/>
    </w:rPr>
  </w:style>
  <w:style w:type="paragraph" w:styleId="BodyTextIndent2">
    <w:name w:val="Body Text Indent 2"/>
    <w:basedOn w:val="Normal"/>
    <w:rsid w:val="00B368F6"/>
    <w:pPr>
      <w:spacing w:after="120" w:line="480" w:lineRule="auto"/>
      <w:ind w:left="283"/>
    </w:pPr>
  </w:style>
  <w:style w:type="character" w:customStyle="1" w:styleId="HeaderChar">
    <w:name w:val="Header Char"/>
    <w:basedOn w:val="DefaultParagraphFont"/>
    <w:link w:val="Header"/>
    <w:uiPriority w:val="99"/>
    <w:rsid w:val="00E255BA"/>
    <w:rPr>
      <w:sz w:val="24"/>
    </w:rPr>
  </w:style>
  <w:style w:type="paragraph" w:styleId="BalloonText">
    <w:name w:val="Balloon Text"/>
    <w:basedOn w:val="Normal"/>
    <w:link w:val="BalloonTextChar"/>
    <w:rsid w:val="00E255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55B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B703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B70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7815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A320FC"/>
    <w:rPr>
      <w:sz w:val="24"/>
    </w:rPr>
  </w:style>
  <w:style w:type="table" w:styleId="TableGrid">
    <w:name w:val="Table Grid"/>
    <w:basedOn w:val="TableNormal"/>
    <w:rsid w:val="00BA41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sz w:val="24"/>
    </w:rPr>
  </w:style>
  <w:style w:type="paragraph" w:styleId="Heading1">
    <w:name w:val="heading 1"/>
    <w:basedOn w:val="Normal"/>
    <w:next w:val="01-Texto"/>
    <w:qFormat/>
    <w:rsid w:val="00C37A7A"/>
    <w:pPr>
      <w:keepNext/>
      <w:numPr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Heading2">
    <w:name w:val="heading 2"/>
    <w:basedOn w:val="01-Texto"/>
    <w:next w:val="01-Texto"/>
    <w:qFormat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Heading3">
    <w:name w:val="heading 3"/>
    <w:basedOn w:val="01-Texto"/>
    <w:next w:val="01-Texto"/>
    <w:qFormat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Heading4">
    <w:name w:val="heading 4"/>
    <w:basedOn w:val="01-Texto"/>
    <w:next w:val="01-Texto"/>
    <w:qFormat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Heading5">
    <w:name w:val="heading 5"/>
    <w:basedOn w:val="01-Texto"/>
    <w:next w:val="01-Texto"/>
    <w:qFormat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-Texto">
    <w:name w:val="01 - Texto"/>
    <w:basedOn w:val="Normal"/>
    <w:rsid w:val="00B30497"/>
    <w:pPr>
      <w:spacing w:line="360" w:lineRule="auto"/>
      <w:ind w:firstLine="1134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Caption">
    <w:name w:val="caption"/>
    <w:basedOn w:val="Normal"/>
    <w:next w:val="Normal"/>
    <w:qFormat/>
    <w:pPr>
      <w:spacing w:before="240" w:after="240"/>
    </w:pPr>
    <w:rPr>
      <w:sz w:val="20"/>
    </w:rPr>
  </w:style>
  <w:style w:type="paragraph" w:customStyle="1" w:styleId="02-Citaolonga">
    <w:name w:val="02 - Citação longa"/>
    <w:basedOn w:val="Normal"/>
    <w:next w:val="01-Texto"/>
    <w:pPr>
      <w:spacing w:before="240" w:after="480"/>
      <w:ind w:left="2268"/>
    </w:pPr>
    <w:rPr>
      <w:sz w:val="20"/>
    </w:rPr>
  </w:style>
  <w:style w:type="paragraph" w:customStyle="1" w:styleId="04-Referncias">
    <w:name w:val="04 - Referências"/>
    <w:basedOn w:val="02-Citaolonga"/>
    <w:pPr>
      <w:spacing w:after="240"/>
      <w:ind w:left="0"/>
      <w:jc w:val="left"/>
    </w:pPr>
    <w:rPr>
      <w:sz w:val="24"/>
    </w:r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customStyle="1" w:styleId="08-ListadeProfessores">
    <w:name w:val="08 - Lista de Professores"/>
    <w:basedOn w:val="01-Texto"/>
    <w:pPr>
      <w:ind w:firstLine="0"/>
      <w:jc w:val="center"/>
    </w:pPr>
  </w:style>
  <w:style w:type="paragraph" w:styleId="FootnoteText">
    <w:name w:val="footnote text"/>
    <w:basedOn w:val="Normal"/>
    <w:semiHidden/>
    <w:pPr>
      <w:spacing w:before="60" w:after="60"/>
      <w:ind w:left="284" w:hanging="284"/>
    </w:pPr>
    <w:rPr>
      <w:sz w:val="20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TOC1">
    <w:name w:val="toc 1"/>
    <w:basedOn w:val="01-Texto"/>
    <w:next w:val="Normal"/>
    <w:autoRedefine/>
    <w:uiPriority w:val="39"/>
    <w:pPr>
      <w:spacing w:line="240" w:lineRule="auto"/>
      <w:ind w:firstLine="0"/>
      <w:jc w:val="left"/>
    </w:pPr>
    <w:rPr>
      <w:b/>
      <w:caps/>
      <w:sz w:val="20"/>
    </w:rPr>
  </w:style>
  <w:style w:type="paragraph" w:styleId="TOC2">
    <w:name w:val="toc 2"/>
    <w:basedOn w:val="01-Texto"/>
    <w:next w:val="Normal"/>
    <w:autoRedefine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TOC3">
    <w:name w:val="toc 3"/>
    <w:basedOn w:val="01-Texto"/>
    <w:next w:val="Normal"/>
    <w:autoRedefine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TOC4">
    <w:name w:val="toc 4"/>
    <w:basedOn w:val="01-Texto"/>
    <w:next w:val="Normal"/>
    <w:autoRedefine/>
    <w:semiHidden/>
    <w:pPr>
      <w:spacing w:line="240" w:lineRule="auto"/>
      <w:ind w:left="720" w:firstLine="0"/>
      <w:jc w:val="left"/>
    </w:pPr>
    <w:rPr>
      <w:sz w:val="18"/>
    </w:rPr>
  </w:style>
  <w:style w:type="paragraph" w:styleId="TOC5">
    <w:name w:val="toc 5"/>
    <w:basedOn w:val="01-Texto"/>
    <w:next w:val="Normal"/>
    <w:autoRedefine/>
    <w:semiHidden/>
    <w:pPr>
      <w:spacing w:line="240" w:lineRule="auto"/>
      <w:ind w:left="960" w:firstLine="0"/>
      <w:jc w:val="left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440"/>
      <w:jc w:val="left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680"/>
      <w:jc w:val="left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920"/>
      <w:jc w:val="left"/>
    </w:pPr>
    <w:rPr>
      <w:sz w:val="18"/>
    </w:rPr>
  </w:style>
  <w:style w:type="paragraph" w:customStyle="1" w:styleId="03-Inciso">
    <w:name w:val="03 - Inciso"/>
    <w:basedOn w:val="Normal"/>
    <w:rsid w:val="00B30497"/>
    <w:pPr>
      <w:spacing w:line="360" w:lineRule="auto"/>
      <w:ind w:left="1134"/>
    </w:pPr>
  </w:style>
  <w:style w:type="character" w:styleId="PageNumber">
    <w:name w:val="page number"/>
    <w:basedOn w:val="DefaultParagraphFont"/>
  </w:style>
  <w:style w:type="paragraph" w:customStyle="1" w:styleId="06-Ttulosps-textuais">
    <w:name w:val="06 - Títulos pós-textuais"/>
    <w:basedOn w:val="Heading1"/>
    <w:pPr>
      <w:numPr>
        <w:numId w:val="0"/>
      </w:numPr>
      <w:jc w:val="center"/>
    </w:pPr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7-Naturezadotrabalho">
    <w:name w:val="07 - Natureza do trabalho"/>
    <w:basedOn w:val="Normal"/>
    <w:pPr>
      <w:ind w:left="4536"/>
    </w:pPr>
  </w:style>
  <w:style w:type="paragraph" w:customStyle="1" w:styleId="09-DedicatriaseAgradecimentos">
    <w:name w:val="09 - Dedicatórias e Agradecimentos"/>
    <w:basedOn w:val="07-Naturezadotrabalho"/>
    <w:pPr>
      <w:ind w:left="3402"/>
    </w:pPr>
    <w:rPr>
      <w:i/>
    </w:rPr>
  </w:style>
  <w:style w:type="paragraph" w:styleId="CommentText">
    <w:name w:val="annotation text"/>
    <w:basedOn w:val="Normal"/>
    <w:semiHidden/>
    <w:rPr>
      <w:sz w:val="20"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paragraph" w:customStyle="1" w:styleId="06-Ttulospr-textuais">
    <w:name w:val="06 - Títulos pré-textuais"/>
    <w:basedOn w:val="Normal"/>
    <w:rsid w:val="00C37A7A"/>
    <w:pPr>
      <w:spacing w:after="960"/>
      <w:jc w:val="center"/>
    </w:pPr>
    <w:rPr>
      <w:b/>
      <w:caps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Footer">
    <w:name w:val="footer"/>
    <w:basedOn w:val="Normal"/>
    <w:link w:val="FooterChar"/>
    <w:uiPriority w:val="99"/>
    <w:pPr>
      <w:tabs>
        <w:tab w:val="center" w:pos="4419"/>
        <w:tab w:val="right" w:pos="8838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419"/>
        <w:tab w:val="right" w:pos="8838"/>
      </w:tabs>
    </w:pPr>
  </w:style>
  <w:style w:type="paragraph" w:styleId="BodyText">
    <w:name w:val="Body Text"/>
    <w:basedOn w:val="Normal"/>
    <w:rsid w:val="002B13AB"/>
    <w:pPr>
      <w:jc w:val="left"/>
    </w:pPr>
    <w:rPr>
      <w:rFonts w:ascii="Arial" w:hAnsi="Arial"/>
      <w:b/>
    </w:rPr>
  </w:style>
  <w:style w:type="paragraph" w:styleId="BodyTextIndent2">
    <w:name w:val="Body Text Indent 2"/>
    <w:basedOn w:val="Normal"/>
    <w:rsid w:val="00B368F6"/>
    <w:pPr>
      <w:spacing w:after="120" w:line="480" w:lineRule="auto"/>
      <w:ind w:left="283"/>
    </w:pPr>
  </w:style>
  <w:style w:type="character" w:customStyle="1" w:styleId="HeaderChar">
    <w:name w:val="Header Char"/>
    <w:basedOn w:val="DefaultParagraphFont"/>
    <w:link w:val="Header"/>
    <w:uiPriority w:val="99"/>
    <w:rsid w:val="00E255BA"/>
    <w:rPr>
      <w:sz w:val="24"/>
    </w:rPr>
  </w:style>
  <w:style w:type="paragraph" w:styleId="BalloonText">
    <w:name w:val="Balloon Text"/>
    <w:basedOn w:val="Normal"/>
    <w:link w:val="BalloonTextChar"/>
    <w:rsid w:val="00E255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55B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B703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B70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7815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A320FC"/>
    <w:rPr>
      <w:sz w:val="24"/>
    </w:rPr>
  </w:style>
  <w:style w:type="table" w:styleId="TableGrid">
    <w:name w:val="Table Grid"/>
    <w:basedOn w:val="TableNormal"/>
    <w:rsid w:val="00BA41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footer" Target="footer3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FERLIN</b:Tag>
    <b:SourceType>ArticleInAPeriodical</b:SourceType>
    <b:Guid>{382EFEF6-857C-449A-821F-C158037E93C8}</b:Guid>
    <b:Title>Os cursos de engenharia na modalidade EAD e Presencial: Proposta de cursos na área de computação, produção e elétrica.</b:Title>
    <b:Year>2015</b:Year>
    <b:Author>
      <b:Author>
        <b:NameList>
          <b:Person>
            <b:Last>FERLIN E. P.</b:Last>
            <b:First>CARVALHO</b:First>
            <b:Middle>N. F.</b:Middle>
          </b:Person>
        </b:NameList>
      </b:Author>
    </b:Author>
    <b:ConferenceName>COBENGE - Congresso Brasileiro de Engenharia</b:ConferenceName>
    <b:PeriodicalTitle>XLIII Congresso Brasileiro de Educação em Engenharia</b:PeriodicalTitle>
    <b:RefOrder>1</b:RefOrder>
  </b:Source>
  <b:Source>
    <b:Tag>AZEVEDO</b:Tag>
    <b:SourceType>Book</b:SourceType>
    <b:Guid>{A117709F-0DEA-4DAA-9547-B49741973FD5}</b:Guid>
    <b:Title>Metodologia científica ao alcance de todos</b:Title>
    <b:Year>2009</b:Year>
    <b:Author>
      <b:Author>
        <b:NameList>
          <b:Person>
            <b:Last>AZEVEDO</b:Last>
            <b:First>C.</b:First>
            <b:Middle>B.</b:Middle>
          </b:Person>
        </b:NameList>
      </b:Author>
    </b:Author>
    <b:City>Barueri</b:City>
    <b:Publisher>Manole</b:Publisher>
    <b:RefOrder>2</b:RefOrder>
  </b:Source>
  <b:Source>
    <b:Tag>WAZLAWICK</b:Tag>
    <b:SourceType>Book</b:SourceType>
    <b:Guid>{321820F0-1CBE-4CD6-A079-D5902009C7F6}</b:Guid>
    <b:Author>
      <b:Author>
        <b:NameList>
          <b:Person>
            <b:Last>WAZLAWICK</b:Last>
            <b:First>R.</b:First>
            <b:Middle>S.</b:Middle>
          </b:Person>
        </b:NameList>
      </b:Author>
    </b:Author>
    <b:Title>Metodologia da pesquisa para ciência da computação</b:Title>
    <b:Year>2009</b:Year>
    <b:City>Rio de Janeiro</b:City>
    <b:Publisher>Elsevier</b:Publisher>
    <b:RefOrder>3</b:RefOrder>
  </b:Source>
  <b:Source>
    <b:Tag>MAGALHAES</b:Tag>
    <b:SourceType>BookSection</b:SourceType>
    <b:Guid>{67EA7683-DE02-44DD-B79C-BA7ACBFC1D03}</b:Guid>
    <b:Author>
      <b:Author>
        <b:NameList>
          <b:Person>
            <b:Last>MAGALHÃES</b:Last>
            <b:First>L.</b:First>
            <b:Middle>B. N.</b:Middle>
          </b:Person>
        </b:NameList>
      </b:Author>
      <b:BookAuthor>
        <b:NameList>
          <b:Person>
            <b:Last>SILVA</b:Last>
            <b:First>P.</b:First>
          </b:Person>
        </b:NameList>
      </b:BookAuthor>
    </b:Author>
    <b:Title>Anti-hipertensivos</b:Title>
    <b:Year>1998</b:Year>
    <b:City>Rio de Janeiro</b:City>
    <b:Publisher>Guanabara Koogan</b:Publisher>
    <b:BookTitle>Farmacologia</b:BookTitle>
    <b:Pages>647-657</b:Pages>
    <b:RefOrder>4</b:RefOrder>
  </b:Source>
  <b:Source>
    <b:Tag>SOUZA</b:Tag>
    <b:SourceType>Misc</b:SourceType>
    <b:Guid>{70DE0499-85B7-45E9-A213-C0C291248955}</b:Guid>
    <b:Title>Risco biológico e biossegurança no cotidiano de enfermeiros e auxiliares de enfermagem.</b:Title>
    <b:Year>2001</b:Year>
    <b:City>Ribeirão Preto</b:City>
    <b:Author>
      <b:Author>
        <b:NameList>
          <b:Person>
            <b:Last>SOUZA</b:Last>
            <b:First>A.</b:First>
            <b:Middle>C. S.</b:Middle>
          </b:Person>
        </b:NameList>
      </b:Author>
    </b:Author>
    <b:PublicationTitle>Tese de Doutorado</b:PublicationTitle>
    <b:StateProvince>São Paulo</b:StateProvince>
    <b:CountryRegion>Brasi</b:CountryRegion>
    <b:RefOrder>5</b:RefOrder>
  </b:Source>
  <b:Source>
    <b:Tag>LEFFA</b:Tag>
    <b:SourceType>InternetSite</b:SourceType>
    <b:Guid>{5F69CA02-A7FA-41F7-834B-1AD54EB12A70}</b:Guid>
    <b:Title>Normas da ABNT - Citações e Referências Bibliográficas</b:Title>
    <b:Author>
      <b:Author>
        <b:NameList>
          <b:Person>
            <b:Last>LEFFA</b:Last>
            <b:First>V.</b:First>
            <b:Middle>J.</b:Middle>
          </b:Person>
        </b:NameList>
      </b:Author>
    </b:Author>
    <b:URL>http://www.leffa.pro.br/textos/abnt.htm</b:URL>
    <b:RefOrder>6</b:RefOrder>
  </b:Source>
</b:Sources>
</file>

<file path=customXml/itemProps1.xml><?xml version="1.0" encoding="utf-8"?>
<ds:datastoreItem xmlns:ds="http://schemas.openxmlformats.org/officeDocument/2006/customXml" ds:itemID="{C1FE0162-127C-9B48-B0E1-0BB8E0EA2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\Meus documentos\Home pages\Ciências da Linguagem\Dissertação.dot</Template>
  <TotalTime>2</TotalTime>
  <Pages>11</Pages>
  <Words>1419</Words>
  <Characters>8092</Characters>
  <Application>Microsoft Macintosh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EDERSON CICHACZEWSKI</dc:creator>
  <cp:lastModifiedBy>Gesiane Gonçalves Ferreira</cp:lastModifiedBy>
  <cp:revision>5</cp:revision>
  <cp:lastPrinted>2020-07-08T05:55:00Z</cp:lastPrinted>
  <dcterms:created xsi:type="dcterms:W3CDTF">2020-07-08T05:55:00Z</dcterms:created>
  <dcterms:modified xsi:type="dcterms:W3CDTF">2020-07-08T06:06:00Z</dcterms:modified>
</cp:coreProperties>
</file>