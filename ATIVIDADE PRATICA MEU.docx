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9178C2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A08F536" wp14:editId="14B3DA7B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A5B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0BE13186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5935A62A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7A3473D8" w14:textId="77777777" w:rsidR="00372854" w:rsidRPr="00A25F6B" w:rsidRDefault="00372854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 w:rsidRPr="00A25F6B">
        <w:rPr>
          <w:b w:val="0"/>
          <w:color w:val="000000" w:themeColor="text1"/>
          <w:sz w:val="28"/>
          <w:szCs w:val="28"/>
        </w:rPr>
        <w:t>BACHARELADO EM ENGENHARIA DA COMPUTAÇÃO</w:t>
      </w:r>
    </w:p>
    <w:p w14:paraId="494D1676" w14:textId="77777777" w:rsidR="00372854" w:rsidRPr="00372854" w:rsidRDefault="00372854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 xml:space="preserve">DISCIPLINA DE </w:t>
      </w:r>
      <w:r w:rsidR="0084486E">
        <w:rPr>
          <w:b w:val="0"/>
          <w:sz w:val="28"/>
          <w:szCs w:val="28"/>
        </w:rPr>
        <w:t>LINGUAGEM DE PROGRAMAÇÃO</w:t>
      </w:r>
    </w:p>
    <w:p w14:paraId="2D638369" w14:textId="77777777" w:rsidR="00E66E98" w:rsidRDefault="00E66E98" w:rsidP="00E66E98">
      <w:pPr>
        <w:pStyle w:val="07-FolhadeRosto"/>
      </w:pPr>
    </w:p>
    <w:p w14:paraId="5DB5251D" w14:textId="77777777" w:rsidR="008F612E" w:rsidRDefault="008F612E" w:rsidP="00E66E98">
      <w:pPr>
        <w:pStyle w:val="07-FolhadeRosto"/>
      </w:pPr>
    </w:p>
    <w:p w14:paraId="095DBECD" w14:textId="77777777" w:rsidR="00E66E98" w:rsidRDefault="00E66E98" w:rsidP="00E66E98">
      <w:pPr>
        <w:pStyle w:val="07-FolhadeRosto"/>
      </w:pPr>
    </w:p>
    <w:p w14:paraId="6C6D7C36" w14:textId="77777777" w:rsidR="00E66E98" w:rsidRDefault="00E66E98" w:rsidP="00E66E98"/>
    <w:p w14:paraId="3F43173B" w14:textId="77777777" w:rsidR="00E66E98" w:rsidRDefault="00E66E98" w:rsidP="00E66E98"/>
    <w:p w14:paraId="0BDF16C4" w14:textId="77777777" w:rsidR="00E66E98" w:rsidRDefault="00E66E98" w:rsidP="00E66E98"/>
    <w:p w14:paraId="08791900" w14:textId="77777777" w:rsidR="00E66E98" w:rsidRDefault="00E66E98" w:rsidP="00E66E98"/>
    <w:p w14:paraId="28C0C688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068D055C" w14:textId="77777777" w:rsidR="00E66E98" w:rsidRDefault="00E66E98" w:rsidP="00E66E98"/>
    <w:p w14:paraId="6B134581" w14:textId="77777777" w:rsidR="008F612E" w:rsidRDefault="008F612E" w:rsidP="00E66E98"/>
    <w:p w14:paraId="5D5E50B6" w14:textId="77777777" w:rsidR="00E66E98" w:rsidRDefault="00E66E98" w:rsidP="00E66E98"/>
    <w:p w14:paraId="064B30DC" w14:textId="77777777" w:rsidR="00A96CE3" w:rsidRDefault="00A96CE3" w:rsidP="00E66E98"/>
    <w:p w14:paraId="0D9E1A21" w14:textId="77777777" w:rsidR="00A96CE3" w:rsidRDefault="00A96CE3" w:rsidP="00E66E98"/>
    <w:p w14:paraId="055D0BEE" w14:textId="77777777" w:rsidR="00A96CE3" w:rsidRDefault="00A96CE3" w:rsidP="00E66E98"/>
    <w:p w14:paraId="5D9F55D1" w14:textId="77777777" w:rsidR="00A96CE3" w:rsidRDefault="00A96CE3" w:rsidP="00E66E98"/>
    <w:p w14:paraId="44AC2125" w14:textId="77777777" w:rsidR="00A96CE3" w:rsidRPr="00372854" w:rsidRDefault="00A96CE3" w:rsidP="00E66E98"/>
    <w:p w14:paraId="1A8069B3" w14:textId="77777777" w:rsidR="00A96CE3" w:rsidRPr="00372854" w:rsidRDefault="00581219" w:rsidP="00A96CE3">
      <w:pPr>
        <w:pStyle w:val="07-FolhadeRosto"/>
        <w:jc w:val="right"/>
        <w:rPr>
          <w:b w:val="0"/>
        </w:rPr>
      </w:pPr>
      <w:r>
        <w:rPr>
          <w:b w:val="0"/>
        </w:rPr>
        <w:t>gesiane gonçalves ferreira pajarinen – RU: 2466550</w:t>
      </w:r>
    </w:p>
    <w:p w14:paraId="4B63C906" w14:textId="77777777" w:rsidR="00516CE2" w:rsidRPr="00372854" w:rsidRDefault="0053651D" w:rsidP="0053651D">
      <w:pPr>
        <w:pStyle w:val="07-FolhadeRosto"/>
        <w:jc w:val="right"/>
        <w:rPr>
          <w:b w:val="0"/>
        </w:rPr>
      </w:pPr>
      <w:r>
        <w:rPr>
          <w:b w:val="0"/>
        </w:rPr>
        <w:t>Prof. winston sen lun fung</w:t>
      </w:r>
    </w:p>
    <w:p w14:paraId="4E23D295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4F526B14" w14:textId="77777777" w:rsidR="00E66E98" w:rsidRDefault="00E66E98" w:rsidP="00E66E98">
      <w:pPr>
        <w:jc w:val="left"/>
      </w:pPr>
    </w:p>
    <w:p w14:paraId="27E2CD03" w14:textId="77777777" w:rsidR="00E66E98" w:rsidRDefault="00E66E98" w:rsidP="00E66E98"/>
    <w:p w14:paraId="42DFB166" w14:textId="77777777" w:rsidR="00E66E98" w:rsidRDefault="00E66E98" w:rsidP="00E66E98"/>
    <w:p w14:paraId="1AA57092" w14:textId="77777777" w:rsidR="00A96CE3" w:rsidRDefault="00A96CE3" w:rsidP="00E66E98"/>
    <w:p w14:paraId="57DC54B3" w14:textId="77777777" w:rsidR="00A96CE3" w:rsidRDefault="00A96CE3" w:rsidP="00E66E98"/>
    <w:p w14:paraId="3AAA31B1" w14:textId="77777777" w:rsidR="00A96CE3" w:rsidRDefault="00A96CE3" w:rsidP="00E66E98"/>
    <w:p w14:paraId="2E4124E6" w14:textId="77777777" w:rsidR="00372854" w:rsidRDefault="00372854" w:rsidP="00E66E98"/>
    <w:p w14:paraId="14315DFB" w14:textId="77777777" w:rsidR="00E66E98" w:rsidRDefault="00E66E98" w:rsidP="00E66E98"/>
    <w:p w14:paraId="44EF122B" w14:textId="77777777" w:rsidR="00E66E98" w:rsidRDefault="00E66E98" w:rsidP="00E66E98"/>
    <w:p w14:paraId="2298C700" w14:textId="7BE330D0" w:rsidR="00E66E98" w:rsidRPr="00372854" w:rsidRDefault="007027CA" w:rsidP="00E66E98">
      <w:pPr>
        <w:pStyle w:val="07-FolhadeRosto"/>
        <w:rPr>
          <w:b w:val="0"/>
        </w:rPr>
      </w:pPr>
      <w:r>
        <w:rPr>
          <w:b w:val="0"/>
        </w:rPr>
        <w:t>Ipatinga</w:t>
      </w:r>
      <w:r w:rsidR="00DF2946" w:rsidRPr="00372854">
        <w:rPr>
          <w:b w:val="0"/>
        </w:rPr>
        <w:t xml:space="preserve"> </w:t>
      </w:r>
      <w:r w:rsidR="00A25F6B">
        <w:rPr>
          <w:b w:val="0"/>
        </w:rPr>
        <w:t>–</w:t>
      </w:r>
      <w:r w:rsidR="00DF2946" w:rsidRPr="00372854">
        <w:rPr>
          <w:b w:val="0"/>
        </w:rPr>
        <w:t xml:space="preserve"> </w:t>
      </w:r>
      <w:r>
        <w:rPr>
          <w:b w:val="0"/>
        </w:rPr>
        <w:t>minas gerais</w:t>
      </w:r>
    </w:p>
    <w:p w14:paraId="5A171A7F" w14:textId="58460180" w:rsidR="00A96CE3" w:rsidRPr="00372854" w:rsidRDefault="007027CA" w:rsidP="00E66E98">
      <w:pPr>
        <w:pStyle w:val="07-FolhadeRosto"/>
        <w:rPr>
          <w:b w:val="0"/>
        </w:rPr>
      </w:pPr>
      <w:r>
        <w:rPr>
          <w:b w:val="0"/>
        </w:rPr>
        <w:t>2020</w:t>
      </w:r>
      <w:r w:rsidR="00E66E98" w:rsidRPr="00372854">
        <w:rPr>
          <w:b w:val="0"/>
        </w:rPr>
        <w:t xml:space="preserve"> </w:t>
      </w:r>
    </w:p>
    <w:p w14:paraId="43606FA0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65A71FC5" w14:textId="77777777" w:rsidR="009D7891" w:rsidRDefault="009D7891" w:rsidP="00B7037A">
      <w:pPr>
        <w:pStyle w:val="Title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577AAFD1" w14:textId="3CCB1590" w:rsidR="002B13AB" w:rsidRPr="009D7891" w:rsidRDefault="00D53AA1" w:rsidP="00CA3B5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1</w:t>
      </w:r>
    </w:p>
    <w:p w14:paraId="4B65D583" w14:textId="77777777" w:rsidR="00CB1B6D" w:rsidRPr="00CB1B6D" w:rsidRDefault="00FE7040" w:rsidP="00D0270E">
      <w:pPr>
        <w:spacing w:line="360" w:lineRule="auto"/>
      </w:pPr>
      <w:r>
        <w:rPr>
          <w:szCs w:val="24"/>
        </w:rPr>
        <w:t xml:space="preserve">ENUNCIADO: </w:t>
      </w:r>
      <w:r w:rsidR="00CB1B6D" w:rsidRPr="00CB1B6D">
        <w:t>Escreva um algoritmo em linguagem C com as seguintes instruções:</w:t>
      </w:r>
    </w:p>
    <w:p w14:paraId="1CBCCFB2" w14:textId="77777777" w:rsidR="00CB1B6D" w:rsidRPr="00CB1B6D" w:rsidRDefault="00CB1B6D" w:rsidP="00D0270E">
      <w:pPr>
        <w:spacing w:line="360" w:lineRule="auto"/>
      </w:pPr>
      <w:r w:rsidRPr="00CB1B6D">
        <w:t>1. Declare três variáveis (inteiro, real e char);</w:t>
      </w:r>
    </w:p>
    <w:p w14:paraId="12788F9F" w14:textId="77777777" w:rsidR="00CB1B6D" w:rsidRPr="00CB1B6D" w:rsidRDefault="00CB1B6D" w:rsidP="00D0270E">
      <w:pPr>
        <w:spacing w:line="360" w:lineRule="auto"/>
      </w:pPr>
      <w:r w:rsidRPr="00CB1B6D">
        <w:t>2. Declare três ponteiros;</w:t>
      </w:r>
    </w:p>
    <w:p w14:paraId="362A83D4" w14:textId="77777777" w:rsidR="00CB1B6D" w:rsidRPr="00CB1B6D" w:rsidRDefault="00CB1B6D" w:rsidP="00D0270E">
      <w:pPr>
        <w:spacing w:line="360" w:lineRule="auto"/>
      </w:pPr>
      <w:r w:rsidRPr="00CB1B6D">
        <w:t>3. Associe as variáveis aos ponteiros;</w:t>
      </w:r>
    </w:p>
    <w:p w14:paraId="18103748" w14:textId="77777777" w:rsidR="00CB1B6D" w:rsidRPr="00CB1B6D" w:rsidRDefault="00CB1B6D" w:rsidP="00D0270E">
      <w:pPr>
        <w:spacing w:line="360" w:lineRule="auto"/>
      </w:pPr>
      <w:r w:rsidRPr="00CB1B6D">
        <w:t xml:space="preserve">4. Modifique os valores de cada variável indiretamente  usando os ponteiros associados. </w:t>
      </w:r>
    </w:p>
    <w:p w14:paraId="5EBC54BA" w14:textId="37A0558C" w:rsidR="00CB1B6D" w:rsidRPr="00CB1B6D" w:rsidRDefault="00CB1B6D" w:rsidP="00D0270E">
      <w:pPr>
        <w:spacing w:line="360" w:lineRule="auto"/>
      </w:pPr>
      <w:r w:rsidRPr="00CB1B6D">
        <w:t>Para armazenar os valores nas variáveis, armazene na variável char</w:t>
      </w:r>
      <w:r w:rsidR="00C86DC9">
        <w:t xml:space="preserve"> a primeira letra do seu nome, </w:t>
      </w:r>
      <w:r w:rsidRPr="00CB1B6D">
        <w:t>na variável inteira os dois últimos dígitos do seu RU e na variável real o</w:t>
      </w:r>
      <w:r w:rsidR="00C86DC9">
        <w:t xml:space="preserve">s 4 últimos dígitos do seu RU, </w:t>
      </w:r>
      <w:r w:rsidRPr="00CB1B6D">
        <w:t>sendo os 2 últimos os valores com virgula;</w:t>
      </w:r>
    </w:p>
    <w:p w14:paraId="5DD8E2F5" w14:textId="324825D9" w:rsidR="008F612E" w:rsidRPr="00CB1B6D" w:rsidRDefault="00CB1B6D" w:rsidP="00D0270E">
      <w:pPr>
        <w:rPr>
          <w:color w:val="D4D4D4"/>
          <w:lang w:val="en-US" w:eastAsia="en-US"/>
        </w:rPr>
      </w:pPr>
      <w:r w:rsidRPr="00CB1B6D">
        <w:t>5. Imprima na tela os valores das variáveis antes e após a modificação.</w:t>
      </w:r>
      <w:r w:rsidR="008F612E">
        <w:rPr>
          <w:szCs w:val="24"/>
        </w:rPr>
        <w:t xml:space="preserve"> </w:t>
      </w:r>
    </w:p>
    <w:p w14:paraId="6487BBED" w14:textId="77777777" w:rsidR="004F44EC" w:rsidRDefault="004F44EC" w:rsidP="0030404D">
      <w:pPr>
        <w:spacing w:line="360" w:lineRule="auto"/>
        <w:ind w:firstLine="426"/>
        <w:rPr>
          <w:szCs w:val="24"/>
        </w:rPr>
      </w:pPr>
    </w:p>
    <w:p w14:paraId="024F55A5" w14:textId="611C28FE" w:rsidR="00D55D22" w:rsidRPr="004F6D53" w:rsidRDefault="004F44EC" w:rsidP="004F6D53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79D9657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</w:p>
    <w:p w14:paraId="24164CE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0690856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15A40D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 {</w:t>
      </w:r>
    </w:p>
    <w:p w14:paraId="2E7761F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Declarando três variáveis (inteiro, real e char):</w:t>
      </w:r>
    </w:p>
    <w:p w14:paraId="34F4ED35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RUint;</w:t>
      </w:r>
    </w:p>
    <w:p w14:paraId="333CECDC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float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RUfloat;</w:t>
      </w:r>
    </w:p>
    <w:p w14:paraId="43578F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letra;</w:t>
      </w:r>
    </w:p>
    <w:p w14:paraId="111FC0E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A3917CC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//Declarando três ponteiros:</w:t>
      </w:r>
    </w:p>
    <w:p w14:paraId="4B529C7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*pRUint;</w:t>
      </w:r>
    </w:p>
    <w:p w14:paraId="3B49534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float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*pRUfloat; </w:t>
      </w:r>
    </w:p>
    <w:p w14:paraId="070CA0A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*pletra; </w:t>
      </w:r>
    </w:p>
    <w:p w14:paraId="0A7C536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E977DD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//Associando as variáveis aos ponteiros:</w:t>
      </w:r>
    </w:p>
    <w:p w14:paraId="74C4680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pRUint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&amp;RUint;</w:t>
      </w:r>
    </w:p>
    <w:p w14:paraId="2DD74E6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pRUfloat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&amp;RUfloat;</w:t>
      </w:r>
    </w:p>
    <w:p w14:paraId="37E77D1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pletra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&amp;letra;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//OU pontc = c</w:t>
      </w:r>
    </w:p>
    <w:p w14:paraId="46B6B39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A15B38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"________________ANTES________________\n"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5D960B6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//Imprimindo </w:t>
      </w:r>
      <w:proofErr w:type="gramStart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os valores das variáveis antes da modificação:</w:t>
      </w:r>
    </w:p>
    <w:p w14:paraId="60414151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Vou atriburi diretamente às variáveis os valores:</w:t>
      </w:r>
    </w:p>
    <w:p w14:paraId="4273AFC5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B2AEF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RUint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24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//Os dois primeiros dígitos do meu RU.</w:t>
      </w:r>
    </w:p>
    <w:p w14:paraId="692996E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RUfloat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24.66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//Os 4 priemeiros dígitos do meu RU </w:t>
      </w:r>
      <w:proofErr w:type="gramStart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com</w:t>
      </w:r>
      <w:proofErr w:type="gramEnd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2 casa decimais.</w:t>
      </w:r>
    </w:p>
    <w:p w14:paraId="7B8E491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letra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'E'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 última letra do meu nome.</w:t>
      </w:r>
    </w:p>
    <w:p w14:paraId="1C980F1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088B84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RUint = %d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RUint);</w:t>
      </w:r>
    </w:p>
    <w:p w14:paraId="681184F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RUfloat = %.2f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RUfloat);</w:t>
      </w:r>
    </w:p>
    <w:p w14:paraId="032681B3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da letra = %c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letra);</w:t>
      </w:r>
    </w:p>
    <w:p w14:paraId="774A699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CC0F30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139824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</w:t>
      </w:r>
    </w:p>
    <w:p w14:paraId="6648CDE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/**************************************************************</w:t>
      </w:r>
    </w:p>
    <w:p w14:paraId="12107336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* Modificando os valores de cada variável indiretamente, usando os * ponteiros associados: </w:t>
      </w:r>
    </w:p>
    <w:p w14:paraId="1C2092FF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***************************************************************/</w:t>
      </w:r>
    </w:p>
    <w:p w14:paraId="28B3F2D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A77F068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pRUint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50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Armazenando na variável inteira os dois últimos dígitos do meu RU.</w:t>
      </w:r>
    </w:p>
    <w:p w14:paraId="064E988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pRUfloat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65.50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 Armazenando na variável real os 4 últimos dígitos do meu RU, sendo os 2 últimos os valores com virgula.</w:t>
      </w:r>
    </w:p>
    <w:p w14:paraId="103D54B9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*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pletra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'G'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//Armazenando na variável char a primeira letra do meu nome.</w:t>
      </w:r>
    </w:p>
    <w:p w14:paraId="1BE7F81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2D25CE7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"________________DEPOIS________________\n"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1E6DAC74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//Imprimindo </w:t>
      </w:r>
      <w:proofErr w:type="gramStart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AB0D87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os valores das variáveis após a modificação:</w:t>
      </w:r>
    </w:p>
    <w:p w14:paraId="707DAB17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2019801A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RUint = %d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RUint);</w:t>
      </w:r>
    </w:p>
    <w:p w14:paraId="0D542AE8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de RUfloat = %.2f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RUfloat);</w:t>
      </w:r>
    </w:p>
    <w:p w14:paraId="70FEC85E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"valor da letra = %c \n"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, letra);</w:t>
      </w:r>
    </w:p>
    <w:p w14:paraId="79599FED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E5948F2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system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AB0D87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25063E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AB0D87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AB0D87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 xml:space="preserve">; </w:t>
      </w:r>
    </w:p>
    <w:p w14:paraId="21145AE0" w14:textId="77777777" w:rsidR="009C492F" w:rsidRPr="00AB0D87" w:rsidRDefault="009C492F" w:rsidP="009C492F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AB0D87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0705DB6B" w14:textId="77777777" w:rsidR="00FE7040" w:rsidRPr="00FE7040" w:rsidRDefault="00FE7040" w:rsidP="00FE7040">
      <w:pPr>
        <w:spacing w:line="360" w:lineRule="auto"/>
        <w:ind w:firstLine="426"/>
        <w:rPr>
          <w:sz w:val="16"/>
          <w:szCs w:val="16"/>
        </w:rPr>
      </w:pPr>
    </w:p>
    <w:p w14:paraId="06BF5085" w14:textId="285667A4" w:rsidR="00FE7040" w:rsidRDefault="00FE7040" w:rsidP="00FE704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</w:t>
      </w:r>
      <w:r w:rsidR="00663475">
        <w:rPr>
          <w:szCs w:val="24"/>
          <w:u w:val="single"/>
        </w:rPr>
        <w:t>go funcionando</w:t>
      </w:r>
      <w:r w:rsidRPr="004F44EC">
        <w:rPr>
          <w:szCs w:val="24"/>
          <w:u w:val="single"/>
        </w:rPr>
        <w:t>:</w:t>
      </w:r>
    </w:p>
    <w:p w14:paraId="15CD3DB8" w14:textId="49522CFD" w:rsidR="00CA3B5B" w:rsidRDefault="00E978F2" w:rsidP="00FE7040">
      <w:pPr>
        <w:spacing w:line="360" w:lineRule="auto"/>
        <w:rPr>
          <w:sz w:val="16"/>
          <w:szCs w:val="16"/>
        </w:rPr>
      </w:pPr>
      <w:r>
        <w:rPr>
          <w:noProof/>
          <w:sz w:val="16"/>
          <w:szCs w:val="16"/>
          <w:lang w:val="en-US" w:eastAsia="en-US"/>
        </w:rPr>
        <w:drawing>
          <wp:inline distT="0" distB="0" distL="0" distR="0" wp14:anchorId="4031834F" wp14:editId="3F40DC87">
            <wp:extent cx="5760720" cy="33280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270" w14:textId="1712DA6C" w:rsidR="00CA3B5B" w:rsidRPr="009D7891" w:rsidRDefault="00CA3B5B" w:rsidP="00CA3B5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2</w:t>
      </w:r>
    </w:p>
    <w:p w14:paraId="33E3E733" w14:textId="4F0982A1" w:rsidR="00EA5E76" w:rsidRPr="00EA5E76" w:rsidRDefault="00CA3B5B" w:rsidP="00EA5E76">
      <w:pPr>
        <w:spacing w:line="360" w:lineRule="auto"/>
      </w:pPr>
      <w:r>
        <w:rPr>
          <w:szCs w:val="24"/>
        </w:rPr>
        <w:t xml:space="preserve">ENUNCIADO: </w:t>
      </w:r>
      <w:r w:rsidR="00EA5E76" w:rsidRPr="00EA5E76">
        <w:t>Escreva um algoritmo em LINGUAGEM C que armazene na memória o seu RU e o</w:t>
      </w:r>
      <w:r w:rsidR="00EA5E76">
        <w:t xml:space="preserve"> </w:t>
      </w:r>
      <w:r w:rsidR="00EA5E76" w:rsidRPr="00EA5E76">
        <w:t>valor 1234567, ambos digitados pelo usuário na tela.</w:t>
      </w:r>
    </w:p>
    <w:p w14:paraId="49296E76" w14:textId="77777777" w:rsidR="00EA5E76" w:rsidRPr="00EA5E76" w:rsidRDefault="00EA5E76" w:rsidP="00CB572B">
      <w:pPr>
        <w:spacing w:line="360" w:lineRule="auto"/>
      </w:pPr>
      <w:r w:rsidRPr="00EA5E76">
        <w:t xml:space="preserve">Em seguida, imprima na tela ambos RU usando ponteiros. </w:t>
      </w:r>
    </w:p>
    <w:p w14:paraId="5D893E9D" w14:textId="5FA2328C" w:rsidR="00CB572B" w:rsidRPr="00CB1B6D" w:rsidRDefault="00EA5E76" w:rsidP="00CB572B">
      <w:pPr>
        <w:spacing w:line="360" w:lineRule="auto"/>
        <w:rPr>
          <w:color w:val="D4D4D4"/>
          <w:lang w:val="en-US" w:eastAsia="en-US"/>
        </w:rPr>
      </w:pPr>
      <w:r w:rsidRPr="00EA5E76">
        <w:t>O algoritmo também vai ter que comparar os dois RU usando ponteiros e imprimir na tela qual é o maior.</w:t>
      </w:r>
      <w:r w:rsidR="00CB572B" w:rsidRPr="00CB572B">
        <w:rPr>
          <w:color w:val="D4D4D4"/>
          <w:lang w:val="en-US" w:eastAsia="en-US"/>
        </w:rPr>
        <w:t xml:space="preserve"> </w:t>
      </w:r>
    </w:p>
    <w:p w14:paraId="75340691" w14:textId="77777777" w:rsidR="00CB572B" w:rsidRDefault="00CB572B" w:rsidP="00CB572B">
      <w:pPr>
        <w:spacing w:line="360" w:lineRule="auto"/>
        <w:ind w:firstLine="426"/>
        <w:rPr>
          <w:szCs w:val="24"/>
        </w:rPr>
      </w:pPr>
    </w:p>
    <w:p w14:paraId="67ECDA57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09FE7D96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032488B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2B9E5257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3C9965E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 {</w:t>
      </w:r>
    </w:p>
    <w:p w14:paraId="179A7EED" w14:textId="5447DA76" w:rsidR="005A31E2" w:rsidRPr="008C50CD" w:rsidRDefault="008C50CD" w:rsidP="008C50CD">
      <w:pPr>
        <w:shd w:val="clear" w:color="auto" w:fill="FFFFFF"/>
        <w:spacing w:line="270" w:lineRule="atLeas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</w:t>
      </w:r>
      <w:proofErr w:type="gramStart"/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8C50CD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8C50CD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56CB6618" w14:textId="54188AAC" w:rsidR="00DA770D" w:rsidRPr="005A31E2" w:rsidRDefault="00DA770D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</w:t>
      </w:r>
    </w:p>
    <w:p w14:paraId="1D03F76F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//Declarando as variáveis e seus respectivos ponteiros:</w:t>
      </w:r>
    </w:p>
    <w:p w14:paraId="3C380CAE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RU, valor, *pRU, *pvalor;</w:t>
      </w:r>
    </w:p>
    <w:p w14:paraId="4D4B414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B1356D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//Armazenando </w:t>
      </w:r>
      <w:proofErr w:type="gramStart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memória o meu RU e o valor 1234567, ambos digitados pelo usuário na tela:</w:t>
      </w:r>
    </w:p>
    <w:p w14:paraId="0FF77C7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"Digite o seu RU: 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 </w:t>
      </w:r>
    </w:p>
    <w:p w14:paraId="246E3BC5" w14:textId="1F06BB63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="00CD30B5">
        <w:rPr>
          <w:rFonts w:ascii="Consolas" w:hAnsi="Consolas"/>
          <w:color w:val="000000"/>
          <w:sz w:val="16"/>
          <w:szCs w:val="16"/>
          <w:lang w:val="en-US" w:eastAsia="en-US"/>
        </w:rPr>
        <w:t>_s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&amp;RU);</w:t>
      </w:r>
    </w:p>
    <w:p w14:paraId="33F7AEF0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FFEF3C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"Digite a sequência '1234567': 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2DAAA74" w14:textId="604F9895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="00CD30B5">
        <w:rPr>
          <w:rFonts w:ascii="Consolas" w:hAnsi="Consolas"/>
          <w:color w:val="000000"/>
          <w:sz w:val="16"/>
          <w:szCs w:val="16"/>
          <w:lang w:val="en-US" w:eastAsia="en-US"/>
        </w:rPr>
        <w:t>_s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&amp;valor);</w:t>
      </w:r>
    </w:p>
    <w:p w14:paraId="09C9EE7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2CE52A1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pRU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&amp;RU;</w:t>
      </w:r>
    </w:p>
    <w:p w14:paraId="6044A69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pvalor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= &amp;valor;</w:t>
      </w:r>
    </w:p>
    <w:p w14:paraId="44B76F8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4C3E803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4CA50BF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08865C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//Imprimindo </w:t>
      </w:r>
      <w:proofErr w:type="gramStart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ambos RU usando ponteiros:</w:t>
      </w:r>
    </w:p>
    <w:p w14:paraId="7BB5A4E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"Imprimindo na tela ambos RU usando ponteiros: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0284772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"&gt;&gt; Seu RU é: %d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*pRU);</w:t>
      </w:r>
    </w:p>
    <w:p w14:paraId="2EDB09D3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"&gt;&gt; A sequência digitada foi: %d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*pvalor);</w:t>
      </w:r>
    </w:p>
    <w:p w14:paraId="2414BF8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4B040FF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75E4FE25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CF6D0F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//Comparando o RU e a sequência 1234567 usando ponteiros e imprimindo </w:t>
      </w:r>
      <w:proofErr w:type="gramStart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5A31E2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qual é o maior:</w:t>
      </w:r>
    </w:p>
    <w:p w14:paraId="53BB99ED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(*pRU &gt; *pvalor){</w:t>
      </w:r>
    </w:p>
    <w:p w14:paraId="5F0CFF3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"O seu RU %d é maio que a sequência %d.\n"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*pRU, *pvalor);</w:t>
      </w:r>
    </w:p>
    <w:p w14:paraId="10A81DA7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 </w:t>
      </w:r>
    </w:p>
    <w:p w14:paraId="1C865162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else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if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(*pRU &lt; *pvalor){</w:t>
      </w:r>
    </w:p>
    <w:p w14:paraId="67ECDB8A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"A sequência %d é maio que seu RU %d. 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*pvalor, *pRU);</w:t>
      </w:r>
    </w:p>
    <w:p w14:paraId="04AF2D28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</w:t>
      </w:r>
    </w:p>
    <w:p w14:paraId="4F63F9D9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else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{</w:t>
      </w:r>
    </w:p>
    <w:p w14:paraId="4974DB0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"O seu RU %d é igual à sequência %d.\n"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, *pRU, *pvalor);</w:t>
      </w:r>
    </w:p>
    <w:p w14:paraId="2302F27C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}</w:t>
      </w:r>
    </w:p>
    <w:p w14:paraId="431D4435" w14:textId="77777777" w:rsid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6C36DD40" w14:textId="26198969" w:rsidR="006922C0" w:rsidRPr="005A31E2" w:rsidRDefault="006922C0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8C50CD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8C50C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8C50CD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54CE71D4" w14:textId="77777777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system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A31E2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</w:p>
    <w:p w14:paraId="6C03D811" w14:textId="4D40F44A" w:rsidR="005A31E2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A31E2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5A31E2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="005F288C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55527AEE" w14:textId="0BD7D10F" w:rsidR="00CA3B5B" w:rsidRPr="005A31E2" w:rsidRDefault="005A31E2" w:rsidP="005A31E2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5A31E2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4994E44F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</w:t>
      </w:r>
      <w:r w:rsidRPr="004F44EC">
        <w:rPr>
          <w:szCs w:val="24"/>
          <w:u w:val="single"/>
        </w:rPr>
        <w:t>:</w:t>
      </w:r>
    </w:p>
    <w:p w14:paraId="4C6E2D28" w14:textId="7EC5E523" w:rsidR="00CB572B" w:rsidRDefault="005F288C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08F469ED" wp14:editId="0EFFFBAA">
            <wp:extent cx="3270142" cy="310626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4.53.2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" t="3960" r="38404" b="7824"/>
                    <a:stretch/>
                  </pic:blipFill>
                  <pic:spPr bwMode="auto">
                    <a:xfrm>
                      <a:off x="0" y="0"/>
                      <a:ext cx="3271775" cy="310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BD20" w14:textId="4BC36601" w:rsidR="00CB572B" w:rsidRPr="009D7891" w:rsidRDefault="00CB572B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3</w:t>
      </w:r>
    </w:p>
    <w:p w14:paraId="40C5EE56" w14:textId="60B9A003" w:rsidR="000D6639" w:rsidRPr="000D6639" w:rsidRDefault="000768CB" w:rsidP="000D6639">
      <w:pPr>
        <w:spacing w:line="360" w:lineRule="auto"/>
      </w:pPr>
      <w:r>
        <w:rPr>
          <w:szCs w:val="24"/>
        </w:rPr>
        <w:t xml:space="preserve">ENUNCIADO: </w:t>
      </w:r>
      <w:r w:rsidR="000D6639" w:rsidRPr="000D6639">
        <w:t>Faça um algoritmo em linguagem C com as seguintes funcionalidades:</w:t>
      </w:r>
    </w:p>
    <w:p w14:paraId="04551F3B" w14:textId="77777777" w:rsidR="000D6639" w:rsidRPr="000D6639" w:rsidRDefault="000D6639" w:rsidP="000D6639">
      <w:pPr>
        <w:spacing w:line="360" w:lineRule="auto"/>
      </w:pPr>
      <w:r w:rsidRPr="000D6639">
        <w:t>- Receba um registro, com dois campos, como dados de entrada.</w:t>
      </w:r>
    </w:p>
    <w:p w14:paraId="509BC092" w14:textId="77777777" w:rsidR="000D6639" w:rsidRPr="000D6639" w:rsidRDefault="000D6639" w:rsidP="000D6639">
      <w:pPr>
        <w:spacing w:line="360" w:lineRule="auto"/>
      </w:pPr>
      <w:r w:rsidRPr="000D6639">
        <w:t>- O primeiro campo é um vetor que vai armazenar o nome do aluno.</w:t>
      </w:r>
    </w:p>
    <w:p w14:paraId="02378C57" w14:textId="77777777" w:rsidR="000D6639" w:rsidRPr="000D6639" w:rsidRDefault="000D6639" w:rsidP="000D6639">
      <w:pPr>
        <w:spacing w:line="360" w:lineRule="auto"/>
      </w:pPr>
      <w:r w:rsidRPr="000D6639">
        <w:t>- O segundo campo é uma variável do tipo inteiro que vai armazenar o   RU do aluno.</w:t>
      </w:r>
    </w:p>
    <w:p w14:paraId="280F9D47" w14:textId="77777777" w:rsidR="000D6639" w:rsidRPr="000D6639" w:rsidRDefault="000D6639" w:rsidP="000D6639">
      <w:pPr>
        <w:spacing w:line="360" w:lineRule="auto"/>
      </w:pPr>
      <w:r w:rsidRPr="000D6639">
        <w:t>- Imprime na tela os dados armazenados na estrutura.</w:t>
      </w:r>
    </w:p>
    <w:p w14:paraId="129D623B" w14:textId="23E26EEB" w:rsidR="00CB572B" w:rsidRDefault="00CB572B" w:rsidP="000D6639">
      <w:pPr>
        <w:spacing w:line="360" w:lineRule="auto"/>
        <w:rPr>
          <w:szCs w:val="24"/>
        </w:rPr>
      </w:pPr>
    </w:p>
    <w:p w14:paraId="3ACE3219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7ECC4FE1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7F2167CA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3F97B6BB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A49F1A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41C7BB8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//Registro, </w:t>
      </w:r>
      <w:proofErr w:type="gramStart"/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com</w:t>
      </w:r>
      <w:proofErr w:type="gramEnd"/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dois campos, como dados de entrada:</w:t>
      </w:r>
    </w:p>
    <w:p w14:paraId="2672F90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registro_aluno{</w:t>
      </w:r>
    </w:p>
    <w:p w14:paraId="23C91F9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nome[</w:t>
      </w:r>
      <w:r w:rsidRPr="00790E48">
        <w:rPr>
          <w:rFonts w:ascii="Consolas" w:hAnsi="Consolas"/>
          <w:color w:val="098658"/>
          <w:sz w:val="16"/>
          <w:szCs w:val="16"/>
          <w:lang w:val="en-US" w:eastAsia="en-US"/>
        </w:rPr>
        <w:t>10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];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//vetor que vai armazenar o nome do aluno.</w:t>
      </w:r>
    </w:p>
    <w:p w14:paraId="75CEDD91" w14:textId="63A5F1EA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//variável do ti</w:t>
      </w:r>
      <w:r w:rsidR="00272558">
        <w:rPr>
          <w:rFonts w:ascii="Consolas" w:hAnsi="Consolas"/>
          <w:color w:val="008000"/>
          <w:sz w:val="16"/>
          <w:szCs w:val="16"/>
          <w:lang w:val="en-US" w:eastAsia="en-US"/>
        </w:rPr>
        <w:t>po inteiro que vai armazenar o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RU do aluno.</w:t>
      </w:r>
    </w:p>
    <w:p w14:paraId="1C16F678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37FA178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066AB1C" w14:textId="64924E3B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 aluno;</w:t>
      </w:r>
      <w:r w:rsidR="008E3A4D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="008E3A4D">
        <w:rPr>
          <w:rFonts w:ascii="Consolas" w:hAnsi="Consolas"/>
          <w:color w:val="008000"/>
          <w:sz w:val="16"/>
          <w:szCs w:val="16"/>
          <w:lang w:val="en-US" w:eastAsia="en-US"/>
        </w:rPr>
        <w:t>//A struct agora vai ser chamada por aluno.</w:t>
      </w:r>
    </w:p>
    <w:p w14:paraId="4DBF02B3" w14:textId="77777777" w:rsidR="00922BF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32C8939F" w14:textId="50BBC90E" w:rsidR="008D58C9" w:rsidRDefault="008D58C9" w:rsidP="008D58C9">
      <w:pPr>
        <w:shd w:val="clear" w:color="auto" w:fill="FFFFFF"/>
        <w:spacing w:line="270" w:lineRule="atLeast"/>
        <w:rPr>
          <w:rFonts w:ascii="Consolas" w:hAnsi="Consolas"/>
          <w:color w:val="008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91E89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="00591E89" w:rsidRPr="00591E89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</w:t>
      </w:r>
      <w:r w:rsidR="00490495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2096B573" w14:textId="77777777" w:rsidR="00490495" w:rsidRPr="00591E89" w:rsidRDefault="00490495" w:rsidP="008D58C9">
      <w:pPr>
        <w:shd w:val="clear" w:color="auto" w:fill="FFFFFF"/>
        <w:spacing w:line="270" w:lineRule="atLeas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3D76957" w14:textId="738B3D28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//Pedindo as entradas do usuário:</w:t>
      </w:r>
      <w:r w:rsidR="008D58C9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</w:t>
      </w:r>
    </w:p>
    <w:p w14:paraId="69F1000D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"Digite seu NOME: \n &gt;&gt; 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5D9BDD92" w14:textId="0007C0E3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"%s"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aluno.nome);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//Salvando o nome na estrutura.</w:t>
      </w:r>
    </w:p>
    <w:p w14:paraId="3F9004A1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30E5F1F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"Digite seu RU: \n &gt;&gt; 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2963D871" w14:textId="6E85046D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&amp;aluno.RU);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//Salvando o RU na estrutura.</w:t>
      </w:r>
    </w:p>
    <w:p w14:paraId="76733905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D5F6A14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075657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2C19AA3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//Imprimindo </w:t>
      </w:r>
      <w:proofErr w:type="gramStart"/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790E48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os dados armazenados na estrutura:</w:t>
      </w:r>
    </w:p>
    <w:p w14:paraId="585618FC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"Seu nome é: %s 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, aluno.nome);</w:t>
      </w:r>
    </w:p>
    <w:p w14:paraId="7A09571C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"e seu RU é: %d \n"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, aluno.RU);</w:t>
      </w:r>
    </w:p>
    <w:p w14:paraId="535FBCAA" w14:textId="0EF581B9" w:rsidR="00922BF8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9F45F36" w14:textId="3FE5C78B" w:rsidR="00C8600F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8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591E89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591E89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591E89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</w:t>
      </w:r>
      <w:r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24265DED" w14:textId="6EEE1D45" w:rsidR="00C8600F" w:rsidRPr="00790E48" w:rsidRDefault="00C8600F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8000"/>
          <w:sz w:val="16"/>
          <w:szCs w:val="16"/>
          <w:lang w:val="en-US" w:eastAsia="en-US"/>
        </w:rPr>
        <w:t xml:space="preserve">  </w:t>
      </w:r>
    </w:p>
    <w:p w14:paraId="1AD5AA64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system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790E48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1F66FA2" w14:textId="77777777" w:rsidR="00922BF8" w:rsidRPr="00790E48" w:rsidRDefault="00922BF8" w:rsidP="00922BF8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790E48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790E48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7D2C0BB5" w14:textId="5310FEC9" w:rsidR="00922BF8" w:rsidRPr="00790E48" w:rsidRDefault="00922BF8" w:rsidP="00CB572B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790E48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0BAE40DE" w14:textId="77777777" w:rsidR="00CB572B" w:rsidRPr="00CB1B6D" w:rsidRDefault="00CB572B" w:rsidP="00CB572B">
      <w:pPr>
        <w:spacing w:line="360" w:lineRule="auto"/>
      </w:pPr>
    </w:p>
    <w:p w14:paraId="2156BF54" w14:textId="77777777" w:rsidR="006A0E60" w:rsidRDefault="006A0E60" w:rsidP="006A0E60">
      <w:pPr>
        <w:spacing w:line="360" w:lineRule="auto"/>
        <w:ind w:firstLine="426"/>
        <w:rPr>
          <w:szCs w:val="24"/>
          <w:u w:val="single"/>
        </w:rPr>
      </w:pPr>
    </w:p>
    <w:p w14:paraId="28DC93EE" w14:textId="77777777" w:rsidR="006A0E60" w:rsidRDefault="006A0E60" w:rsidP="00A56352">
      <w:pPr>
        <w:spacing w:line="360" w:lineRule="auto"/>
        <w:rPr>
          <w:szCs w:val="24"/>
          <w:u w:val="single"/>
        </w:rPr>
      </w:pPr>
    </w:p>
    <w:p w14:paraId="4CE264CF" w14:textId="207AC7FC" w:rsidR="004F1C42" w:rsidRDefault="00CB572B" w:rsidP="006A0E6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lastRenderedPageBreak/>
        <w:t>Imagem do código funcionando</w:t>
      </w:r>
      <w:r w:rsidRPr="004F44EC">
        <w:rPr>
          <w:szCs w:val="24"/>
          <w:u w:val="single"/>
        </w:rPr>
        <w:t>:</w:t>
      </w:r>
    </w:p>
    <w:p w14:paraId="170A8869" w14:textId="77777777" w:rsidR="0098413E" w:rsidRDefault="0098413E" w:rsidP="006A0E60">
      <w:pPr>
        <w:spacing w:line="360" w:lineRule="auto"/>
        <w:ind w:firstLine="426"/>
        <w:rPr>
          <w:szCs w:val="24"/>
          <w:u w:val="single"/>
        </w:rPr>
      </w:pPr>
    </w:p>
    <w:p w14:paraId="244238BC" w14:textId="505041AD" w:rsidR="004F1C42" w:rsidRDefault="00EC4FC1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31F477C5" wp14:editId="50BB05DD">
            <wp:extent cx="3618527" cy="3541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4.46.3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2367" r="33948" b="-732"/>
                    <a:stretch/>
                  </pic:blipFill>
                  <pic:spPr bwMode="auto">
                    <a:xfrm>
                      <a:off x="0" y="0"/>
                      <a:ext cx="3619066" cy="354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0E2F" w14:textId="33396D13" w:rsidR="00CB572B" w:rsidRPr="009D7891" w:rsidRDefault="00CB572B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4</w:t>
      </w:r>
    </w:p>
    <w:p w14:paraId="6C761175" w14:textId="77777777" w:rsidR="00F03EE9" w:rsidRPr="00F03EE9" w:rsidRDefault="00CB572B" w:rsidP="00F03EE9">
      <w:pPr>
        <w:spacing w:line="360" w:lineRule="auto"/>
      </w:pPr>
      <w:r>
        <w:rPr>
          <w:szCs w:val="24"/>
        </w:rPr>
        <w:t xml:space="preserve">ENUNCIADO: </w:t>
      </w:r>
      <w:r w:rsidR="00F03EE9" w:rsidRPr="00F03EE9">
        <w:t xml:space="preserve">Replique o exercício 3. Porém, agora, declare um ponteiro para a estrutura de dados heterogênea. </w:t>
      </w:r>
    </w:p>
    <w:p w14:paraId="08889B1C" w14:textId="77777777" w:rsidR="00F03EE9" w:rsidRPr="00F03EE9" w:rsidRDefault="00F03EE9" w:rsidP="00F03EE9">
      <w:pPr>
        <w:spacing w:line="360" w:lineRule="auto"/>
      </w:pPr>
      <w:r w:rsidRPr="00F03EE9">
        <w:t>No momento da leitura dos dados e da impressão na tela, use o ponteiro para buscar o conte</w:t>
      </w:r>
      <w:r w:rsidRPr="00F03EE9">
        <w:t>ú</w:t>
      </w:r>
      <w:r w:rsidRPr="00F03EE9">
        <w:t xml:space="preserve">do dos campos. </w:t>
      </w:r>
    </w:p>
    <w:p w14:paraId="7BB34055" w14:textId="77777777" w:rsidR="00F03EE9" w:rsidRPr="00F03EE9" w:rsidRDefault="00F03EE9" w:rsidP="00F03EE9">
      <w:pPr>
        <w:spacing w:line="360" w:lineRule="auto"/>
      </w:pPr>
      <w:r w:rsidRPr="00F03EE9">
        <w:t>Imprima na tela também o seu RU na tela.</w:t>
      </w:r>
    </w:p>
    <w:p w14:paraId="14DECA7D" w14:textId="6427F886" w:rsidR="00CB572B" w:rsidRDefault="00CB572B" w:rsidP="00F03EE9">
      <w:pPr>
        <w:spacing w:line="360" w:lineRule="auto"/>
        <w:rPr>
          <w:szCs w:val="24"/>
        </w:rPr>
      </w:pPr>
    </w:p>
    <w:p w14:paraId="420ACBDE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18FBFE76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165DC55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26688E99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4333DF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0CDC803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22FE899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//Registro, </w:t>
      </w:r>
      <w:proofErr w:type="gramStart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com</w:t>
      </w:r>
      <w:proofErr w:type="gramEnd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dois campos, como dados de entrada:</w:t>
      </w:r>
    </w:p>
    <w:p w14:paraId="02FAD98D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registro_aluno{</w:t>
      </w:r>
    </w:p>
    <w:p w14:paraId="6C78B0E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char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nome[</w:t>
      </w:r>
      <w:r w:rsidRPr="003D486C">
        <w:rPr>
          <w:rFonts w:ascii="Consolas" w:hAnsi="Consolas"/>
          <w:color w:val="098658"/>
          <w:sz w:val="16"/>
          <w:szCs w:val="16"/>
          <w:lang w:val="en-US" w:eastAsia="en-US"/>
        </w:rPr>
        <w:t>20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];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//vetor que vai armazenar o nome do aluno.</w:t>
      </w:r>
    </w:p>
    <w:p w14:paraId="6D271448" w14:textId="4DEA8F2C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RU;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//variável do tip</w:t>
      </w:r>
      <w:r w:rsidR="00C679CA">
        <w:rPr>
          <w:rFonts w:ascii="Consolas" w:hAnsi="Consolas"/>
          <w:color w:val="008000"/>
          <w:sz w:val="16"/>
          <w:szCs w:val="16"/>
          <w:lang w:val="en-US" w:eastAsia="en-US"/>
        </w:rPr>
        <w:t xml:space="preserve">o inteiro que vai armazenar o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RU do aluno.</w:t>
      </w:r>
    </w:p>
    <w:p w14:paraId="0F41F14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6FD2635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53A2166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struct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registro_aluno aluno, *p_aluno;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//Declarando um ponteiro para a estrutura de dados.</w:t>
      </w:r>
    </w:p>
    <w:p w14:paraId="52203EC3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A14B0A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_aluno = &amp;aluno;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//Dando ao ponteiro o endereço da estrutura.</w:t>
      </w:r>
    </w:p>
    <w:p w14:paraId="46C9F380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4C8F4081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//Para melhorar a apresentação na e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x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ecução do código.</w:t>
      </w:r>
    </w:p>
    <w:p w14:paraId="2EAA67E3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A602CD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//Pedindo as entradas do usuário e colocando </w:t>
      </w:r>
      <w:proofErr w:type="gramStart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estrutura através dos ponteiros:</w:t>
      </w:r>
    </w:p>
    <w:p w14:paraId="36A4B827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"Digite seu NOME: \n &gt;&gt; 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83982A9" w14:textId="549732B1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"%s"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p_aluno -&gt; nome);  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>//Salvando o nome na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estrutura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através do ponteiro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01568D1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06ED92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"Digite seu RU: \n &gt;&gt; 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78DC9C4" w14:textId="0496DBBB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&amp;p_aluno -&gt; RU);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//Salvando o RU na estrutura</w:t>
      </w:r>
      <w:r w:rsidR="0030770B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através do ponteiro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.</w:t>
      </w:r>
    </w:p>
    <w:p w14:paraId="458261B5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5EB401C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D07467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B272A55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//Imprimindo </w:t>
      </w:r>
      <w:proofErr w:type="gramStart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na</w:t>
      </w:r>
      <w:proofErr w:type="gramEnd"/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tela os dados armazenados na estrutura através dos ponteiros:</w:t>
      </w:r>
    </w:p>
    <w:p w14:paraId="688FD651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 Imprimindo os dados armazenados na estrutura através dos ponteiros:\n"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711DE0A7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 Seu nome é: %s 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, p_aluno -&gt; nome);</w:t>
      </w:r>
    </w:p>
    <w:p w14:paraId="224050D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 e seu RU é: %d 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, p_aluno -&gt; RU);</w:t>
      </w:r>
    </w:p>
    <w:p w14:paraId="186A30C8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CDE38FB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//Para melhorar a apresentação na e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x</w:t>
      </w:r>
      <w:r w:rsidRPr="003D486C">
        <w:rPr>
          <w:rFonts w:ascii="Consolas" w:hAnsi="Consolas"/>
          <w:color w:val="008000"/>
          <w:sz w:val="16"/>
          <w:szCs w:val="16"/>
          <w:lang w:val="en-US" w:eastAsia="en-US"/>
        </w:rPr>
        <w:t>ecução do código.</w:t>
      </w:r>
    </w:p>
    <w:p w14:paraId="343CC43C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1A40FD7A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system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3D486C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A48F654" w14:textId="77777777" w:rsidR="00007340" w:rsidRPr="003D486C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3D486C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3D486C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768B9775" w14:textId="179552AD" w:rsidR="00007340" w:rsidRPr="00BA611E" w:rsidRDefault="00007340" w:rsidP="00007340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3D486C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1D4C886E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lastRenderedPageBreak/>
        <w:t>Imagem do código funcionando</w:t>
      </w:r>
      <w:r w:rsidRPr="004F44EC">
        <w:rPr>
          <w:szCs w:val="24"/>
          <w:u w:val="single"/>
        </w:rPr>
        <w:t>:</w:t>
      </w:r>
    </w:p>
    <w:p w14:paraId="62A19EDD" w14:textId="77777777" w:rsidR="00D05086" w:rsidRDefault="00D05086" w:rsidP="00CB572B">
      <w:pPr>
        <w:spacing w:line="360" w:lineRule="auto"/>
        <w:ind w:firstLine="426"/>
        <w:rPr>
          <w:szCs w:val="24"/>
          <w:u w:val="single"/>
        </w:rPr>
      </w:pPr>
    </w:p>
    <w:p w14:paraId="6D585FEC" w14:textId="1E2E0187" w:rsidR="00D05086" w:rsidRDefault="00D05086" w:rsidP="00CB572B">
      <w:pPr>
        <w:spacing w:line="360" w:lineRule="auto"/>
        <w:ind w:firstLine="426"/>
        <w:rPr>
          <w:szCs w:val="24"/>
          <w:u w:val="single"/>
        </w:rPr>
      </w:pPr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65FD56E8" wp14:editId="5C740D18">
            <wp:extent cx="4331776" cy="3425125"/>
            <wp:effectExtent l="0" t="0" r="1206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5.45.0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3874" r="19015" b="989"/>
                    <a:stretch/>
                  </pic:blipFill>
                  <pic:spPr bwMode="auto">
                    <a:xfrm>
                      <a:off x="0" y="0"/>
                      <a:ext cx="4332046" cy="342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A9424" w14:textId="6176EA6F" w:rsidR="00CB572B" w:rsidRPr="009D7891" w:rsidRDefault="008778F3" w:rsidP="00CB572B">
      <w:pPr>
        <w:pStyle w:val="Heading1"/>
        <w:pageBreakBefore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>EXERCÍCIO 5</w:t>
      </w:r>
    </w:p>
    <w:p w14:paraId="0326FC75" w14:textId="77777777" w:rsidR="00633556" w:rsidRPr="003A3B99" w:rsidRDefault="00CB572B" w:rsidP="003A3B99">
      <w:pPr>
        <w:spacing w:line="360" w:lineRule="auto"/>
      </w:pPr>
      <w:r>
        <w:rPr>
          <w:szCs w:val="24"/>
        </w:rPr>
        <w:t xml:space="preserve">ENUNCIADO: </w:t>
      </w:r>
      <w:r w:rsidR="00633556" w:rsidRPr="003A3B99">
        <w:t>Faça um algoritmo em linguagem C que contenha dois números inteiros dig</w:t>
      </w:r>
      <w:r w:rsidR="00633556" w:rsidRPr="003A3B99">
        <w:t>i</w:t>
      </w:r>
      <w:r w:rsidR="00633556" w:rsidRPr="003A3B99">
        <w:t>tados na tela pelo usuário:</w:t>
      </w:r>
    </w:p>
    <w:p w14:paraId="09AFC596" w14:textId="77777777" w:rsidR="00633556" w:rsidRPr="003A3B99" w:rsidRDefault="00633556" w:rsidP="003A3B99">
      <w:pPr>
        <w:spacing w:line="360" w:lineRule="auto"/>
      </w:pPr>
      <w:r w:rsidRPr="003A3B99">
        <w:t>a. O primeiro número marca um início;</w:t>
      </w:r>
    </w:p>
    <w:p w14:paraId="373BBDFF" w14:textId="77777777" w:rsidR="00633556" w:rsidRPr="003A3B99" w:rsidRDefault="00633556" w:rsidP="003A3B99">
      <w:pPr>
        <w:spacing w:line="360" w:lineRule="auto"/>
      </w:pPr>
      <w:r w:rsidRPr="003A3B99">
        <w:t>b. O segundo número marca um fim;</w:t>
      </w:r>
    </w:p>
    <w:p w14:paraId="09F4BA72" w14:textId="77777777" w:rsidR="00633556" w:rsidRPr="003A3B99" w:rsidRDefault="00633556" w:rsidP="003A3B99">
      <w:pPr>
        <w:spacing w:line="360" w:lineRule="auto"/>
      </w:pPr>
      <w:r w:rsidRPr="003A3B99">
        <w:t>O algoritmo vai contar quantos números existem entre o início (primeira entrada) e o fim (s</w:t>
      </w:r>
      <w:r w:rsidRPr="003A3B99">
        <w:t>e</w:t>
      </w:r>
      <w:r w:rsidRPr="003A3B99">
        <w:t xml:space="preserve">gunda entrada). </w:t>
      </w:r>
    </w:p>
    <w:p w14:paraId="0CA1514D" w14:textId="77777777" w:rsidR="00633556" w:rsidRPr="003A3B99" w:rsidRDefault="00633556" w:rsidP="003A3B99">
      <w:pPr>
        <w:spacing w:line="360" w:lineRule="auto"/>
      </w:pPr>
      <w:r w:rsidRPr="003A3B99">
        <w:t>A impressão na tela do usuário deve ser realizada de duas formas:</w:t>
      </w:r>
    </w:p>
    <w:p w14:paraId="23B8BF0E" w14:textId="77777777" w:rsidR="00633556" w:rsidRPr="003A3B99" w:rsidRDefault="00633556" w:rsidP="003A3B99">
      <w:pPr>
        <w:spacing w:line="360" w:lineRule="auto"/>
      </w:pPr>
      <w:r w:rsidRPr="003A3B99">
        <w:t>a. Iterativa;</w:t>
      </w:r>
    </w:p>
    <w:p w14:paraId="01864BE4" w14:textId="77777777" w:rsidR="00633556" w:rsidRPr="003A3B99" w:rsidRDefault="00633556" w:rsidP="003A3B99">
      <w:pPr>
        <w:spacing w:line="360" w:lineRule="auto"/>
      </w:pPr>
      <w:r w:rsidRPr="003A3B99">
        <w:t>b. Recursiva;</w:t>
      </w:r>
    </w:p>
    <w:p w14:paraId="05532190" w14:textId="48F9F11B" w:rsidR="00633556" w:rsidRPr="003A3B99" w:rsidRDefault="00633556" w:rsidP="003A3B99">
      <w:pPr>
        <w:spacing w:line="360" w:lineRule="auto"/>
      </w:pPr>
      <w:r w:rsidRPr="003A3B99">
        <w:t>Ao colocar no seu relatório uma imagem do seu código funcionando, coloque ele</w:t>
      </w:r>
      <w:r w:rsidR="003A3B99">
        <w:t xml:space="preserve"> </w:t>
      </w:r>
      <w:r w:rsidRPr="003A3B99">
        <w:t>rodando ut</w:t>
      </w:r>
      <w:r w:rsidRPr="003A3B99">
        <w:t>i</w:t>
      </w:r>
      <w:r w:rsidRPr="003A3B99">
        <w:t>lizando como valor de inicio os 2 últimos valores do seu RU e valor final</w:t>
      </w:r>
      <w:r w:rsidR="003A3B99">
        <w:t xml:space="preserve"> </w:t>
      </w:r>
      <w:r w:rsidRPr="003A3B99">
        <w:t>o número 99.</w:t>
      </w:r>
    </w:p>
    <w:p w14:paraId="4752FCE6" w14:textId="74553033" w:rsidR="00CB572B" w:rsidRDefault="00CB572B" w:rsidP="00633556">
      <w:pPr>
        <w:spacing w:line="360" w:lineRule="auto"/>
        <w:rPr>
          <w:szCs w:val="24"/>
        </w:rPr>
      </w:pPr>
    </w:p>
    <w:p w14:paraId="55BCE7CF" w14:textId="77777777" w:rsidR="00CB572B" w:rsidRPr="004F6D53" w:rsidRDefault="00CB572B" w:rsidP="00CB572B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2A599CF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&lt;stdio.h&gt;</w:t>
      </w:r>
    </w:p>
    <w:p w14:paraId="4AE71E9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#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include</w:t>
      </w:r>
      <w:proofErr w:type="gramEnd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 xml:space="preserve"> 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&lt;stdlib.h&gt;</w:t>
      </w:r>
    </w:p>
    <w:p w14:paraId="1F8CB064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357AEA3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//Anunciando a função que vai ser usada no main.</w:t>
      </w:r>
    </w:p>
    <w:p w14:paraId="05D399E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1C401F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main(){</w:t>
      </w:r>
    </w:p>
    <w:p w14:paraId="778C52C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D503AF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//Declarando as variáveis:</w:t>
      </w:r>
    </w:p>
    <w:p w14:paraId="69F1EE43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inicio, fim, resultado;</w:t>
      </w:r>
    </w:p>
    <w:p w14:paraId="014E81D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BD703F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42C02127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FC4B53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//Pedindo as entradas do usuário:</w:t>
      </w:r>
    </w:p>
    <w:p w14:paraId="186946A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"Digite o primeiro número: \n &gt;&gt;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19C8C45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&amp;inicio);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//ADICIONAR _S //Número inicial.</w:t>
      </w:r>
    </w:p>
    <w:p w14:paraId="4622377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9B6D0F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"Digite o segundo número (maior que o primeiro): \n &gt;&gt;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57B2317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scanf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_s(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&amp;fim);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//ADICIONAR _S //Número final.</w:t>
      </w:r>
    </w:p>
    <w:p w14:paraId="3FFE0C43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</w:p>
    <w:p w14:paraId="1029373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"Entre os números %d e %d, temos: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, inicio, fim);</w:t>
      </w:r>
    </w:p>
    <w:p w14:paraId="183705E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11EA441D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//Iterativa:</w:t>
      </w:r>
    </w:p>
    <w:p w14:paraId="6343D42A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 - Processando de forma Iterativa: 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C2F41F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7C02CAD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for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i= inicio+</w:t>
      </w:r>
      <w:r w:rsidRPr="00251706">
        <w:rPr>
          <w:rFonts w:ascii="Consolas" w:hAnsi="Consolas"/>
          <w:color w:val="098658"/>
          <w:sz w:val="16"/>
          <w:szCs w:val="16"/>
          <w:lang w:val="en-US" w:eastAsia="en-US"/>
        </w:rPr>
        <w:t>1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; i&lt;fim; i++){</w:t>
      </w:r>
    </w:p>
    <w:p w14:paraId="122B9A35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"%d,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, i);</w:t>
      </w:r>
    </w:p>
    <w:p w14:paraId="2DC7947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5C98197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52168BFA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lastRenderedPageBreak/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4604DF2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43F25D4C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//Recursiva:</w:t>
      </w:r>
    </w:p>
    <w:p w14:paraId="43F1FCE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 - Processando de forma Recursiva: 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35812BE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377CFC0E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 xml:space="preserve">//Chamando a função </w:t>
      </w:r>
      <w:proofErr w:type="gramStart"/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com</w:t>
      </w:r>
      <w:proofErr w:type="gramEnd"/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 xml:space="preserve"> seus argumentos:</w:t>
      </w:r>
    </w:p>
    <w:p w14:paraId="50DE6A1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(inicio, fim); </w:t>
      </w:r>
    </w:p>
    <w:p w14:paraId="7F98FFB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B97305A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6226C5E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0484487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sistem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"pause"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);</w:t>
      </w:r>
    </w:p>
    <w:p w14:paraId="61DD4450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Pr="00251706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0092A2A8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1476C899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2BFA4696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//Função Recursiva:</w:t>
      </w:r>
    </w:p>
    <w:p w14:paraId="4EE638AB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 (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num1, </w:t>
      </w:r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int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num2) {</w:t>
      </w:r>
    </w:p>
    <w:p w14:paraId="7118C69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num1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++; </w:t>
      </w:r>
    </w:p>
    <w:p w14:paraId="5E86AFB2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</w:p>
    <w:p w14:paraId="1029A654" w14:textId="013AA8DD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while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(num1&lt;num2) {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//Enquanto o num1 for menor que num2:</w:t>
      </w:r>
    </w:p>
    <w:p w14:paraId="28DEA661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"%d, 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, num1);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//Imprima o valor de num1 já com o acrescrécimo dado no início da função.</w:t>
      </w:r>
    </w:p>
    <w:p w14:paraId="00A1A41E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contandoNumeros(num1, num2); 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//e refaça a função com o novo valor de num1.</w:t>
      </w:r>
    </w:p>
    <w:p w14:paraId="5421D44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};</w:t>
      </w:r>
    </w:p>
    <w:p w14:paraId="30DACA7F" w14:textId="77777777" w:rsidR="00251706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printf</w:t>
      </w:r>
      <w:proofErr w:type="gramEnd"/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(</w:t>
      </w:r>
      <w:r w:rsidRPr="00251706">
        <w:rPr>
          <w:rFonts w:ascii="Consolas" w:hAnsi="Consolas"/>
          <w:color w:val="A31515"/>
          <w:sz w:val="16"/>
          <w:szCs w:val="16"/>
          <w:lang w:val="en-US" w:eastAsia="en-US"/>
        </w:rPr>
        <w:t>"\n\n- - - - - - - - - - - - - - - - - - - - \n\n"</w:t>
      </w: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); </w:t>
      </w:r>
      <w:r w:rsidRPr="00251706">
        <w:rPr>
          <w:rFonts w:ascii="Consolas" w:hAnsi="Consolas"/>
          <w:color w:val="008000"/>
          <w:sz w:val="16"/>
          <w:szCs w:val="16"/>
          <w:lang w:val="en-US" w:eastAsia="en-US"/>
        </w:rPr>
        <w:t>//Para melhorar a aparência na execução do código.</w:t>
      </w:r>
    </w:p>
    <w:p w14:paraId="3B4D4ED1" w14:textId="77777777" w:rsidR="004F5B43" w:rsidRDefault="004F5B43" w:rsidP="004F5B43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</w:p>
    <w:p w14:paraId="54972960" w14:textId="1FD571E2" w:rsidR="00251706" w:rsidRPr="00251706" w:rsidRDefault="004F5B43" w:rsidP="004F5B43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>
        <w:rPr>
          <w:rFonts w:ascii="Consolas" w:hAnsi="Consolas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="00251706" w:rsidRPr="00251706">
        <w:rPr>
          <w:rFonts w:ascii="Consolas" w:hAnsi="Consolas"/>
          <w:color w:val="0000FF"/>
          <w:sz w:val="16"/>
          <w:szCs w:val="16"/>
          <w:lang w:val="en-US" w:eastAsia="en-US"/>
        </w:rPr>
        <w:t>return</w:t>
      </w:r>
      <w:proofErr w:type="gramEnd"/>
      <w:r w:rsidR="00251706" w:rsidRPr="00251706">
        <w:rPr>
          <w:rFonts w:ascii="Consolas" w:hAnsi="Consolas"/>
          <w:color w:val="000000"/>
          <w:sz w:val="16"/>
          <w:szCs w:val="16"/>
          <w:lang w:val="en-US" w:eastAsia="en-US"/>
        </w:rPr>
        <w:t xml:space="preserve"> </w:t>
      </w:r>
      <w:r w:rsidR="00251706" w:rsidRPr="00251706">
        <w:rPr>
          <w:rFonts w:ascii="Consolas" w:hAnsi="Consolas"/>
          <w:color w:val="098658"/>
          <w:sz w:val="16"/>
          <w:szCs w:val="16"/>
          <w:lang w:val="en-US" w:eastAsia="en-US"/>
        </w:rPr>
        <w:t>0</w:t>
      </w:r>
      <w:r w:rsidR="00251706" w:rsidRPr="00251706">
        <w:rPr>
          <w:rFonts w:ascii="Consolas" w:hAnsi="Consolas"/>
          <w:color w:val="000000"/>
          <w:sz w:val="16"/>
          <w:szCs w:val="16"/>
          <w:lang w:val="en-US" w:eastAsia="en-US"/>
        </w:rPr>
        <w:t>;</w:t>
      </w:r>
    </w:p>
    <w:p w14:paraId="0D0DA173" w14:textId="1BA9A6FB" w:rsidR="00CB572B" w:rsidRPr="00251706" w:rsidRDefault="00251706" w:rsidP="00251706">
      <w:pPr>
        <w:shd w:val="clear" w:color="auto" w:fill="FFFFFF"/>
        <w:spacing w:line="270" w:lineRule="atLeast"/>
        <w:jc w:val="left"/>
        <w:rPr>
          <w:rFonts w:ascii="Consolas" w:hAnsi="Consolas"/>
          <w:color w:val="000000"/>
          <w:sz w:val="16"/>
          <w:szCs w:val="16"/>
          <w:lang w:val="en-US" w:eastAsia="en-US"/>
        </w:rPr>
      </w:pPr>
      <w:r w:rsidRPr="00251706">
        <w:rPr>
          <w:rFonts w:ascii="Consolas" w:hAnsi="Consolas"/>
          <w:color w:val="000000"/>
          <w:sz w:val="16"/>
          <w:szCs w:val="16"/>
          <w:lang w:val="en-US" w:eastAsia="en-US"/>
        </w:rPr>
        <w:t>}</w:t>
      </w:r>
    </w:p>
    <w:p w14:paraId="5EF76B81" w14:textId="77777777" w:rsidR="00CB572B" w:rsidRDefault="00CB572B" w:rsidP="00CB572B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</w:t>
      </w:r>
      <w:r w:rsidRPr="004F44EC">
        <w:rPr>
          <w:szCs w:val="24"/>
          <w:u w:val="single"/>
        </w:rPr>
        <w:t>:</w:t>
      </w:r>
    </w:p>
    <w:p w14:paraId="39C7303F" w14:textId="6EC0D3A4" w:rsidR="00CB572B" w:rsidRDefault="00130226" w:rsidP="00CB572B">
      <w:pPr>
        <w:spacing w:line="360" w:lineRule="auto"/>
        <w:ind w:firstLine="426"/>
        <w:rPr>
          <w:szCs w:val="24"/>
          <w:u w:val="single"/>
        </w:rPr>
      </w:pPr>
      <w:bookmarkStart w:id="0" w:name="_GoBack"/>
      <w:r>
        <w:rPr>
          <w:noProof/>
          <w:szCs w:val="24"/>
          <w:u w:val="single"/>
          <w:lang w:val="en-US" w:eastAsia="en-US"/>
        </w:rPr>
        <w:drawing>
          <wp:inline distT="0" distB="0" distL="0" distR="0" wp14:anchorId="768431C9" wp14:editId="06CEB654">
            <wp:extent cx="4633993" cy="347936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7-02 at 17.53.4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" t="2797" r="14562" b="541"/>
                    <a:stretch/>
                  </pic:blipFill>
                  <pic:spPr bwMode="auto">
                    <a:xfrm>
                      <a:off x="0" y="0"/>
                      <a:ext cx="4635133" cy="348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DC57649" w14:textId="77777777" w:rsidR="00CA3B5B" w:rsidRPr="00F15DC4" w:rsidRDefault="00CA3B5B" w:rsidP="00FE7040">
      <w:pPr>
        <w:spacing w:line="360" w:lineRule="auto"/>
        <w:rPr>
          <w:sz w:val="16"/>
          <w:szCs w:val="16"/>
        </w:rPr>
      </w:pPr>
    </w:p>
    <w:sectPr w:rsidR="00CA3B5B" w:rsidRPr="00F15DC4" w:rsidSect="00D55D22">
      <w:footerReference w:type="first" r:id="rId19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6D049C" w14:textId="77777777" w:rsidR="00633556" w:rsidRDefault="00633556">
      <w:r>
        <w:separator/>
      </w:r>
    </w:p>
  </w:endnote>
  <w:endnote w:type="continuationSeparator" w:id="0">
    <w:p w14:paraId="1EF897AD" w14:textId="77777777" w:rsidR="00633556" w:rsidRDefault="00633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29980C" w14:textId="77777777" w:rsidR="00633556" w:rsidRDefault="00633556">
    <w:pPr>
      <w:pStyle w:val="Footer"/>
      <w:jc w:val="right"/>
    </w:pPr>
  </w:p>
  <w:p w14:paraId="3ABAC8B2" w14:textId="77777777" w:rsidR="00633556" w:rsidRDefault="0063355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8E1C12" w14:textId="77777777" w:rsidR="00633556" w:rsidRDefault="00633556">
    <w:pPr>
      <w:pStyle w:val="Footer"/>
      <w:jc w:val="center"/>
    </w:pPr>
  </w:p>
  <w:p w14:paraId="54D7BEF9" w14:textId="77777777" w:rsidR="00633556" w:rsidRDefault="0063355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2099026"/>
      <w:docPartObj>
        <w:docPartGallery w:val="Page Numbers (Bottom of Page)"/>
        <w:docPartUnique/>
      </w:docPartObj>
    </w:sdtPr>
    <w:sdtContent>
      <w:p w14:paraId="13E7546A" w14:textId="77777777" w:rsidR="00633556" w:rsidRDefault="00633556" w:rsidP="009D789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C9E2F6A" w14:textId="77777777" w:rsidR="00633556" w:rsidRDefault="0063355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271F01" w14:textId="77777777" w:rsidR="00633556" w:rsidRDefault="00633556">
      <w:r>
        <w:separator/>
      </w:r>
    </w:p>
  </w:footnote>
  <w:footnote w:type="continuationSeparator" w:id="0">
    <w:p w14:paraId="2EB3B543" w14:textId="77777777" w:rsidR="00633556" w:rsidRDefault="00633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B897BC" w14:textId="77777777" w:rsidR="00633556" w:rsidRDefault="00633556">
    <w:pPr>
      <w:pStyle w:val="Header"/>
      <w:jc w:val="right"/>
    </w:pPr>
  </w:p>
  <w:p w14:paraId="3FA1E6D5" w14:textId="77777777" w:rsidR="00633556" w:rsidRDefault="00633556">
    <w:pPr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B4F34D" w14:textId="77777777" w:rsidR="00633556" w:rsidRDefault="00633556" w:rsidP="009A1B60">
    <w:pPr>
      <w:pStyle w:val="Header"/>
      <w:jc w:val="center"/>
    </w:pPr>
  </w:p>
  <w:p w14:paraId="4EE68067" w14:textId="77777777" w:rsidR="00633556" w:rsidRDefault="00633556" w:rsidP="00A320F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>
    <w:nsid w:val="7B6D44F3"/>
    <w:multiLevelType w:val="multilevel"/>
    <w:tmpl w:val="C9BE3AA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9"/>
  </w:num>
  <w:num w:numId="15">
    <w:abstractNumId w:val="0"/>
  </w:num>
  <w:num w:numId="16">
    <w:abstractNumId w:val="9"/>
  </w:num>
  <w:num w:numId="17">
    <w:abstractNumId w:val="9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497"/>
    <w:rsid w:val="0000254B"/>
    <w:rsid w:val="00007340"/>
    <w:rsid w:val="00010BB1"/>
    <w:rsid w:val="00013CF5"/>
    <w:rsid w:val="00020E62"/>
    <w:rsid w:val="00030F5D"/>
    <w:rsid w:val="00042B1C"/>
    <w:rsid w:val="000467FC"/>
    <w:rsid w:val="000502DA"/>
    <w:rsid w:val="00070762"/>
    <w:rsid w:val="000768CB"/>
    <w:rsid w:val="00081763"/>
    <w:rsid w:val="0009219B"/>
    <w:rsid w:val="000A22D8"/>
    <w:rsid w:val="000D6639"/>
    <w:rsid w:val="000F12FB"/>
    <w:rsid w:val="001003E0"/>
    <w:rsid w:val="00130226"/>
    <w:rsid w:val="0013106F"/>
    <w:rsid w:val="00132E3A"/>
    <w:rsid w:val="00153F05"/>
    <w:rsid w:val="001722BF"/>
    <w:rsid w:val="001926E5"/>
    <w:rsid w:val="00194B7E"/>
    <w:rsid w:val="001A3534"/>
    <w:rsid w:val="001B67FF"/>
    <w:rsid w:val="001E5136"/>
    <w:rsid w:val="00200576"/>
    <w:rsid w:val="00222BE4"/>
    <w:rsid w:val="0023433C"/>
    <w:rsid w:val="002373FB"/>
    <w:rsid w:val="00242C4C"/>
    <w:rsid w:val="002436CA"/>
    <w:rsid w:val="00251706"/>
    <w:rsid w:val="00260026"/>
    <w:rsid w:val="00272558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57E3"/>
    <w:rsid w:val="002F25AE"/>
    <w:rsid w:val="00301BCE"/>
    <w:rsid w:val="0030404D"/>
    <w:rsid w:val="0030770B"/>
    <w:rsid w:val="00317815"/>
    <w:rsid w:val="003232AE"/>
    <w:rsid w:val="00323873"/>
    <w:rsid w:val="00333CC4"/>
    <w:rsid w:val="003500E5"/>
    <w:rsid w:val="003511A3"/>
    <w:rsid w:val="00372854"/>
    <w:rsid w:val="0038132E"/>
    <w:rsid w:val="003A3B99"/>
    <w:rsid w:val="003B29B4"/>
    <w:rsid w:val="003B7336"/>
    <w:rsid w:val="003C2047"/>
    <w:rsid w:val="003C4AE9"/>
    <w:rsid w:val="003D09A9"/>
    <w:rsid w:val="003D486C"/>
    <w:rsid w:val="003E3CDC"/>
    <w:rsid w:val="004148C8"/>
    <w:rsid w:val="00414A75"/>
    <w:rsid w:val="00422B6A"/>
    <w:rsid w:val="0042336B"/>
    <w:rsid w:val="0045436F"/>
    <w:rsid w:val="0045563F"/>
    <w:rsid w:val="004762E9"/>
    <w:rsid w:val="00477837"/>
    <w:rsid w:val="00481830"/>
    <w:rsid w:val="00481F47"/>
    <w:rsid w:val="00490495"/>
    <w:rsid w:val="004A67B2"/>
    <w:rsid w:val="004D0F3D"/>
    <w:rsid w:val="004D2910"/>
    <w:rsid w:val="004F1C42"/>
    <w:rsid w:val="004F44EC"/>
    <w:rsid w:val="004F5B43"/>
    <w:rsid w:val="004F6D53"/>
    <w:rsid w:val="00516CE2"/>
    <w:rsid w:val="00517BDA"/>
    <w:rsid w:val="0053651D"/>
    <w:rsid w:val="00543724"/>
    <w:rsid w:val="00571DED"/>
    <w:rsid w:val="005725B0"/>
    <w:rsid w:val="00581219"/>
    <w:rsid w:val="00586208"/>
    <w:rsid w:val="00591E89"/>
    <w:rsid w:val="005A31E2"/>
    <w:rsid w:val="005B7BCF"/>
    <w:rsid w:val="005E3B53"/>
    <w:rsid w:val="005F288C"/>
    <w:rsid w:val="0061118A"/>
    <w:rsid w:val="00611A22"/>
    <w:rsid w:val="00612662"/>
    <w:rsid w:val="00633556"/>
    <w:rsid w:val="0063383B"/>
    <w:rsid w:val="006370AE"/>
    <w:rsid w:val="006417AA"/>
    <w:rsid w:val="00647E20"/>
    <w:rsid w:val="00651446"/>
    <w:rsid w:val="00662ACD"/>
    <w:rsid w:val="00663475"/>
    <w:rsid w:val="006922C0"/>
    <w:rsid w:val="006A0E60"/>
    <w:rsid w:val="006C5649"/>
    <w:rsid w:val="006E30EE"/>
    <w:rsid w:val="006F31C0"/>
    <w:rsid w:val="006F36D2"/>
    <w:rsid w:val="007027CA"/>
    <w:rsid w:val="007157EF"/>
    <w:rsid w:val="00716425"/>
    <w:rsid w:val="00721A4C"/>
    <w:rsid w:val="00726B26"/>
    <w:rsid w:val="007273F7"/>
    <w:rsid w:val="00734186"/>
    <w:rsid w:val="007365D7"/>
    <w:rsid w:val="00737D07"/>
    <w:rsid w:val="00784722"/>
    <w:rsid w:val="00790E48"/>
    <w:rsid w:val="007D3311"/>
    <w:rsid w:val="007D5E03"/>
    <w:rsid w:val="007F4337"/>
    <w:rsid w:val="00837B19"/>
    <w:rsid w:val="0084486E"/>
    <w:rsid w:val="008653A9"/>
    <w:rsid w:val="00874A2B"/>
    <w:rsid w:val="008766A4"/>
    <w:rsid w:val="008778F3"/>
    <w:rsid w:val="008A6C31"/>
    <w:rsid w:val="008B2720"/>
    <w:rsid w:val="008B3B3F"/>
    <w:rsid w:val="008C50CD"/>
    <w:rsid w:val="008D31F5"/>
    <w:rsid w:val="008D58C9"/>
    <w:rsid w:val="008E3A4D"/>
    <w:rsid w:val="008E6E57"/>
    <w:rsid w:val="008F612E"/>
    <w:rsid w:val="00910F82"/>
    <w:rsid w:val="00914487"/>
    <w:rsid w:val="00920EEF"/>
    <w:rsid w:val="00922BF8"/>
    <w:rsid w:val="0096293C"/>
    <w:rsid w:val="0096411C"/>
    <w:rsid w:val="00972D90"/>
    <w:rsid w:val="009802F9"/>
    <w:rsid w:val="0098413E"/>
    <w:rsid w:val="009A1B60"/>
    <w:rsid w:val="009A1CDC"/>
    <w:rsid w:val="009A4CEC"/>
    <w:rsid w:val="009C492F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AF4"/>
    <w:rsid w:val="00A56352"/>
    <w:rsid w:val="00A60F15"/>
    <w:rsid w:val="00A769B3"/>
    <w:rsid w:val="00A85D9F"/>
    <w:rsid w:val="00A96CE3"/>
    <w:rsid w:val="00AB0D87"/>
    <w:rsid w:val="00AB36D6"/>
    <w:rsid w:val="00AD155C"/>
    <w:rsid w:val="00AD49BD"/>
    <w:rsid w:val="00B0143D"/>
    <w:rsid w:val="00B15222"/>
    <w:rsid w:val="00B30497"/>
    <w:rsid w:val="00B368F6"/>
    <w:rsid w:val="00B62DC3"/>
    <w:rsid w:val="00B7037A"/>
    <w:rsid w:val="00BA41D3"/>
    <w:rsid w:val="00BA611E"/>
    <w:rsid w:val="00BB47D8"/>
    <w:rsid w:val="00BB4B7F"/>
    <w:rsid w:val="00BC4B58"/>
    <w:rsid w:val="00BD0619"/>
    <w:rsid w:val="00BF2481"/>
    <w:rsid w:val="00C10032"/>
    <w:rsid w:val="00C12530"/>
    <w:rsid w:val="00C143BD"/>
    <w:rsid w:val="00C25AEC"/>
    <w:rsid w:val="00C37A7A"/>
    <w:rsid w:val="00C526A9"/>
    <w:rsid w:val="00C679CA"/>
    <w:rsid w:val="00C8139C"/>
    <w:rsid w:val="00C85A6F"/>
    <w:rsid w:val="00C8600F"/>
    <w:rsid w:val="00C861FC"/>
    <w:rsid w:val="00C86DC9"/>
    <w:rsid w:val="00CA3B5B"/>
    <w:rsid w:val="00CA6FCD"/>
    <w:rsid w:val="00CB1B6D"/>
    <w:rsid w:val="00CB4AF4"/>
    <w:rsid w:val="00CB572B"/>
    <w:rsid w:val="00CC7216"/>
    <w:rsid w:val="00CD30B5"/>
    <w:rsid w:val="00CD39D3"/>
    <w:rsid w:val="00CD3BC4"/>
    <w:rsid w:val="00CF3BEA"/>
    <w:rsid w:val="00CF625B"/>
    <w:rsid w:val="00D015AB"/>
    <w:rsid w:val="00D0270E"/>
    <w:rsid w:val="00D05086"/>
    <w:rsid w:val="00D07FA1"/>
    <w:rsid w:val="00D348B9"/>
    <w:rsid w:val="00D41D74"/>
    <w:rsid w:val="00D53AA1"/>
    <w:rsid w:val="00D55D22"/>
    <w:rsid w:val="00DA0240"/>
    <w:rsid w:val="00DA40D7"/>
    <w:rsid w:val="00DA4A03"/>
    <w:rsid w:val="00DA770D"/>
    <w:rsid w:val="00DD6824"/>
    <w:rsid w:val="00DD748E"/>
    <w:rsid w:val="00DF2946"/>
    <w:rsid w:val="00E04560"/>
    <w:rsid w:val="00E0584F"/>
    <w:rsid w:val="00E12098"/>
    <w:rsid w:val="00E22A74"/>
    <w:rsid w:val="00E255BA"/>
    <w:rsid w:val="00E26B2E"/>
    <w:rsid w:val="00E325FB"/>
    <w:rsid w:val="00E477CF"/>
    <w:rsid w:val="00E544D8"/>
    <w:rsid w:val="00E56F74"/>
    <w:rsid w:val="00E66E98"/>
    <w:rsid w:val="00E70660"/>
    <w:rsid w:val="00E978F2"/>
    <w:rsid w:val="00EA5E76"/>
    <w:rsid w:val="00EC4FC1"/>
    <w:rsid w:val="00EE289B"/>
    <w:rsid w:val="00EF2960"/>
    <w:rsid w:val="00EF541B"/>
    <w:rsid w:val="00F03EE9"/>
    <w:rsid w:val="00F15DC4"/>
    <w:rsid w:val="00F17EC5"/>
    <w:rsid w:val="00F466E8"/>
    <w:rsid w:val="00F51F42"/>
    <w:rsid w:val="00F73511"/>
    <w:rsid w:val="00F84B85"/>
    <w:rsid w:val="00F95DA6"/>
    <w:rsid w:val="00FA1EC0"/>
    <w:rsid w:val="00FD3654"/>
    <w:rsid w:val="00FD4487"/>
    <w:rsid w:val="00FE7040"/>
    <w:rsid w:val="00FE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fffef"/>
    </o:shapedefaults>
    <o:shapelayout v:ext="edit">
      <o:idmap v:ext="edit" data="1"/>
    </o:shapelayout>
  </w:shapeDefaults>
  <w:decimalSymbol w:val=","/>
  <w:listSeparator w:val=";"/>
  <w14:docId w14:val="6F0C84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Heading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Heading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Heading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Heading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Heading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Caption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FootnoteText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TOC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TOC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TOC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TOC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TOC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PageNumber">
    <w:name w:val="page number"/>
    <w:basedOn w:val="DefaultParagraphFont"/>
  </w:style>
  <w:style w:type="paragraph" w:customStyle="1" w:styleId="06-Ttulosps-textuais">
    <w:name w:val="06 - Títulos pós-textuais"/>
    <w:basedOn w:val="Heading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CommentText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Footer">
    <w:name w:val="footer"/>
    <w:basedOn w:val="Normal"/>
    <w:link w:val="FooterChar"/>
    <w:uiPriority w:val="99"/>
    <w:pPr>
      <w:tabs>
        <w:tab w:val="center" w:pos="4419"/>
        <w:tab w:val="right" w:pos="8838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419"/>
        <w:tab w:val="right" w:pos="8838"/>
      </w:tabs>
    </w:pPr>
  </w:style>
  <w:style w:type="paragraph" w:styleId="BodyText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BodyTextIndent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HeaderChar">
    <w:name w:val="Header Char"/>
    <w:basedOn w:val="DefaultParagraphFont"/>
    <w:link w:val="Header"/>
    <w:uiPriority w:val="99"/>
    <w:rsid w:val="00E255BA"/>
    <w:rPr>
      <w:sz w:val="24"/>
    </w:rPr>
  </w:style>
  <w:style w:type="paragraph" w:styleId="BalloonText">
    <w:name w:val="Balloon Text"/>
    <w:basedOn w:val="Normal"/>
    <w:link w:val="BalloonTextChar"/>
    <w:rsid w:val="00E255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55B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320FC"/>
    <w:rPr>
      <w:sz w:val="24"/>
    </w:rPr>
  </w:style>
  <w:style w:type="table" w:styleId="TableGrid">
    <w:name w:val="Table Grid"/>
    <w:basedOn w:val="TableNormal"/>
    <w:rsid w:val="00BA41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A575B1E4-E25E-834B-9231-4EC042B2D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\Meus documentos\Home pages\Ciências da Linguagem\Dissertação.dot</Template>
  <TotalTime>42</TotalTime>
  <Pages>11</Pages>
  <Words>1420</Words>
  <Characters>8098</Characters>
  <Application>Microsoft Macintosh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Gesiane Gonçalves Ferreira</cp:lastModifiedBy>
  <cp:revision>60</cp:revision>
  <cp:lastPrinted>2011-03-01T23:31:00Z</cp:lastPrinted>
  <dcterms:created xsi:type="dcterms:W3CDTF">2018-09-28T12:23:00Z</dcterms:created>
  <dcterms:modified xsi:type="dcterms:W3CDTF">2020-07-02T15:00:00Z</dcterms:modified>
</cp:coreProperties>
</file>